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ayout w:type="fixed"/>
        <w:tblLook w:val="0600"/>
      </w:tblPr>
      <w:tblGrid>
        <w:gridCol w:w="5395"/>
        <w:gridCol w:w="5395"/>
      </w:tblGrid>
      <w:tr w:rsidR="00A81248" w:rsidRPr="003A798E" w:rsidTr="00FB65B8">
        <w:tc>
          <w:tcPr>
            <w:tcW w:w="5395" w:type="dxa"/>
          </w:tcPr>
          <w:p w:rsidR="00A81248" w:rsidRPr="003A798E" w:rsidRDefault="00A81248" w:rsidP="00A81248">
            <w:pPr>
              <w:pStyle w:val="GraphicAnchor"/>
            </w:pPr>
          </w:p>
        </w:tc>
        <w:tc>
          <w:tcPr>
            <w:tcW w:w="5395" w:type="dxa"/>
          </w:tcPr>
          <w:p w:rsidR="00A81248" w:rsidRPr="003A798E" w:rsidRDefault="00A81248" w:rsidP="00A81248">
            <w:pPr>
              <w:pStyle w:val="GraphicAnchor"/>
            </w:pPr>
          </w:p>
        </w:tc>
      </w:tr>
      <w:tr w:rsidR="00A81248" w:rsidRPr="003A798E" w:rsidTr="00FB65B8">
        <w:trPr>
          <w:trHeight w:val="2719"/>
        </w:trPr>
        <w:tc>
          <w:tcPr>
            <w:tcW w:w="5395" w:type="dxa"/>
          </w:tcPr>
          <w:p w:rsidR="00095AF4" w:rsidRPr="00095AF4" w:rsidRDefault="00095AF4" w:rsidP="00095AF4">
            <w:pPr>
              <w:pStyle w:val="Heading1"/>
              <w:rPr>
                <w:sz w:val="56"/>
                <w:szCs w:val="24"/>
              </w:rPr>
            </w:pPr>
            <w:r w:rsidRPr="00095AF4">
              <w:rPr>
                <w:sz w:val="56"/>
                <w:szCs w:val="24"/>
              </w:rPr>
              <w:t>Anti-Lock Braking System (ABS)</w:t>
            </w:r>
          </w:p>
          <w:p w:rsidR="00095AF4" w:rsidRPr="00095AF4" w:rsidRDefault="00095AF4" w:rsidP="00095AF4"/>
        </w:tc>
        <w:tc>
          <w:tcPr>
            <w:tcW w:w="5395" w:type="dxa"/>
          </w:tcPr>
          <w:p w:rsidR="00A81248" w:rsidRPr="003A798E" w:rsidRDefault="00A81248"/>
        </w:tc>
      </w:tr>
      <w:tr w:rsidR="00A81248" w:rsidRPr="003A798E" w:rsidTr="00FB65B8">
        <w:trPr>
          <w:trHeight w:val="8059"/>
        </w:trPr>
        <w:tc>
          <w:tcPr>
            <w:tcW w:w="5395" w:type="dxa"/>
          </w:tcPr>
          <w:p w:rsidR="00A81248" w:rsidRPr="003A798E" w:rsidRDefault="005D2433">
            <w:r>
              <w:rPr>
                <w:noProof/>
                <w:lang w:eastAsia="en-AU"/>
              </w:rPr>
              <w:pict>
                <v:group id="Group 1" o:spid="_x0000_s1026" alt="&quot;&quot;" style="position:absolute;margin-left:-41.65pt;margin-top:-215.75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FW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w:r>
          </w:p>
        </w:tc>
        <w:tc>
          <w:tcPr>
            <w:tcW w:w="5395" w:type="dxa"/>
          </w:tcPr>
          <w:p w:rsidR="00A81248" w:rsidRPr="003A798E" w:rsidRDefault="005D2433">
            <w:r>
              <w:rPr>
                <w:noProof/>
              </w:rPr>
              <w:pict>
                <v:shapetype id="_x0000_t202" coordsize="21600,21600" o:spt="202" path="m,l,21600r21600,l21600,xe">
                  <v:stroke joinstyle="miter"/>
                  <v:path gradientshapeok="t" o:connecttype="rect"/>
                </v:shapetype>
                <v:shape id="Text Box 6" o:spid="_x0000_s1084" type="#_x0000_t202" style="position:absolute;margin-left:63.25pt;margin-top:258.25pt;width:221.4pt;height:128.4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" filled="f" stroked="f" strokeweight="1pt">
                  <v:stroke miterlimit="4"/>
                  <v:textbox style="mso-fit-shape-to-text:t" inset="4pt,4pt,4pt,4pt">
                    <w:txbxContent>
                      <w:p w:rsidR="009808E2" w:rsidRDefault="009808E2" w:rsidP="009808E2">
                        <w:pPr>
                          <w:pStyle w:val="Heading5"/>
                        </w:pPr>
                        <w:r w:rsidRPr="00CE3D5A">
                          <w:rPr>
                            <w:noProof/>
                          </w:rPr>
                          <w:drawing>
                            <wp:inline distT="0" distB="0" distL="0" distR="0">
                              <wp:extent cx="2508369" cy="2006600"/>
                              <wp:effectExtent l="0" t="0" r="6350" b="0"/>
                              <wp:docPr id="1" name="Picture 1" descr="Anti-lock braking syst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i-lock braking system - Wikipedia"/>
                                      <pic:cNvPicPr>
                                        <a:picLocks noChangeAspect="1" noChangeArrowheads="1"/>
                                      </pic:cNvPicPr>
                                    </pic:nvPicPr>
                                    <pic:blipFill>
                                      <a:blip r:embed="rId11">
                                        <a:duotone>
                                          <a:prstClr val="black"/>
                                          <a:srgbClr val="00FFFF">
                                            <a:tint val="45000"/>
                                            <a:satMod val="400000"/>
                                          </a:srgbClr>
                                        </a:duotone>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22127" cy="2017606"/>
                                      </a:xfrm>
                                      <a:prstGeom prst="rect">
                                        <a:avLst/>
                                      </a:prstGeom>
                                      <a:noFill/>
                                      <a:ln>
                                        <a:noFill/>
                                      </a:ln>
                                    </pic:spPr>
                                  </pic:pic>
                                </a:graphicData>
                              </a:graphic>
                            </wp:inline>
                          </w:drawing>
                        </w:r>
                      </w:p>
                    </w:txbxContent>
                  </v:textbox>
                </v:shape>
              </w:pict>
            </w:r>
          </w:p>
        </w:tc>
      </w:tr>
      <w:tr w:rsidR="00A81248" w:rsidRPr="003A798E" w:rsidTr="00FB65B8">
        <w:trPr>
          <w:trHeight w:val="1299"/>
        </w:trPr>
        <w:tc>
          <w:tcPr>
            <w:tcW w:w="5395" w:type="dxa"/>
          </w:tcPr>
          <w:p w:rsidR="00A81248" w:rsidRPr="003A798E" w:rsidRDefault="00A81248"/>
        </w:tc>
        <w:tc>
          <w:tcPr>
            <w:tcW w:w="5395" w:type="dxa"/>
          </w:tcPr>
          <w:p w:rsidR="00A81248" w:rsidRPr="003A798E" w:rsidRDefault="00E14BFB" w:rsidP="00A81248">
            <w:pPr>
              <w:pStyle w:val="Heading2"/>
            </w:pPr>
            <w:r>
              <w:t>20-03-2021</w:t>
            </w:r>
          </w:p>
          <w:p w:rsidR="00A81248" w:rsidRPr="003A798E" w:rsidRDefault="00095AF4" w:rsidP="00C66528">
            <w:pPr>
              <w:pStyle w:val="Heading2"/>
            </w:pPr>
            <w:r>
              <w:t>Model Based Design</w:t>
            </w:r>
          </w:p>
        </w:tc>
      </w:tr>
      <w:tr w:rsidR="00A81248" w:rsidRPr="003A798E" w:rsidTr="00FB65B8">
        <w:trPr>
          <w:trHeight w:val="1402"/>
        </w:trPr>
        <w:tc>
          <w:tcPr>
            <w:tcW w:w="5395" w:type="dxa"/>
          </w:tcPr>
          <w:p w:rsidR="00A81248" w:rsidRPr="003A798E" w:rsidRDefault="00A81248"/>
        </w:tc>
        <w:tc>
          <w:tcPr>
            <w:tcW w:w="5395" w:type="dxa"/>
          </w:tcPr>
          <w:p w:rsidR="00A81248" w:rsidRPr="003A798E" w:rsidRDefault="00E14BFB" w:rsidP="00A81248">
            <w:pPr>
              <w:pStyle w:val="Heading2"/>
            </w:pPr>
            <w:r>
              <w:t>Gauri M Kulkarni 2005546</w:t>
            </w:r>
          </w:p>
          <w:p w:rsidR="00A81248" w:rsidRPr="003A798E" w:rsidRDefault="00FF521E" w:rsidP="00A81248">
            <w:pPr>
              <w:pStyle w:val="Heading2"/>
            </w:pPr>
            <w:r>
              <w:t>KPIT-</w:t>
            </w:r>
            <w:r w:rsidR="00095AF4">
              <w:t>Genesis</w:t>
            </w:r>
          </w:p>
        </w:tc>
      </w:tr>
    </w:tbl>
    <w:p w:rsidR="000C4ED1" w:rsidRPr="003A798E" w:rsidRDefault="000C4ED1"/>
    <w:p w:rsidR="009808E2" w:rsidRDefault="009808E2" w:rsidP="009808E2">
      <w:pPr>
        <w:pStyle w:val="Heading1"/>
        <w:jc w:val="center"/>
      </w:pPr>
      <w:r>
        <w:lastRenderedPageBreak/>
        <w:t>Contents</w:t>
      </w:r>
    </w:p>
    <w:p w:rsidR="00CD13F9" w:rsidRDefault="00CD13F9" w:rsidP="00CD13F9"/>
    <w:p w:rsidR="00CD13F9" w:rsidRPr="00CD13F9" w:rsidRDefault="00CD13F9" w:rsidP="00CD13F9"/>
    <w:tbl>
      <w:tblPr>
        <w:tblStyle w:val="TableGrid"/>
        <w:tblW w:w="10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6"/>
        <w:gridCol w:w="8788"/>
        <w:gridCol w:w="1201"/>
      </w:tblGrid>
      <w:tr w:rsidR="009808E2" w:rsidTr="00001C52">
        <w:trPr>
          <w:trHeight w:val="707"/>
        </w:trPr>
        <w:tc>
          <w:tcPr>
            <w:tcW w:w="846" w:type="dxa"/>
          </w:tcPr>
          <w:p w:rsidR="009808E2" w:rsidRPr="005D7E3D" w:rsidRDefault="009808E2" w:rsidP="00CD13F9">
            <w:pPr>
              <w:jc w:val="center"/>
              <w:rPr>
                <w:sz w:val="28"/>
                <w:szCs w:val="28"/>
              </w:rPr>
            </w:pPr>
            <w:r w:rsidRPr="005D7E3D">
              <w:rPr>
                <w:sz w:val="28"/>
                <w:szCs w:val="28"/>
              </w:rPr>
              <w:t>1.</w:t>
            </w:r>
          </w:p>
        </w:tc>
        <w:tc>
          <w:tcPr>
            <w:tcW w:w="8788" w:type="dxa"/>
          </w:tcPr>
          <w:p w:rsidR="009808E2" w:rsidRPr="005D7E3D" w:rsidRDefault="009808E2" w:rsidP="009808E2">
            <w:pPr>
              <w:rPr>
                <w:sz w:val="28"/>
                <w:szCs w:val="28"/>
              </w:rPr>
            </w:pPr>
            <w:r w:rsidRPr="005D7E3D">
              <w:rPr>
                <w:sz w:val="28"/>
                <w:szCs w:val="28"/>
              </w:rPr>
              <w:t>Introduction to Anti-Lock braking System</w:t>
            </w:r>
            <w:r w:rsidR="008502C5" w:rsidRPr="005D7E3D">
              <w:rPr>
                <w:sz w:val="28"/>
                <w:szCs w:val="28"/>
              </w:rPr>
              <w:t>.</w:t>
            </w:r>
          </w:p>
        </w:tc>
        <w:tc>
          <w:tcPr>
            <w:tcW w:w="1201" w:type="dxa"/>
          </w:tcPr>
          <w:p w:rsidR="009808E2" w:rsidRPr="005D7E3D" w:rsidRDefault="00B3370D" w:rsidP="00CD13F9">
            <w:pPr>
              <w:jc w:val="center"/>
              <w:rPr>
                <w:sz w:val="28"/>
                <w:szCs w:val="28"/>
              </w:rPr>
            </w:pPr>
            <w:r>
              <w:rPr>
                <w:sz w:val="28"/>
                <w:szCs w:val="28"/>
              </w:rPr>
              <w:t>3</w:t>
            </w:r>
          </w:p>
        </w:tc>
      </w:tr>
      <w:tr w:rsidR="006B5B2F" w:rsidTr="00001C52">
        <w:trPr>
          <w:trHeight w:val="707"/>
        </w:trPr>
        <w:tc>
          <w:tcPr>
            <w:tcW w:w="846" w:type="dxa"/>
          </w:tcPr>
          <w:p w:rsidR="006B5B2F" w:rsidRPr="005D7E3D" w:rsidRDefault="006B5B2F" w:rsidP="00CD13F9">
            <w:pPr>
              <w:jc w:val="center"/>
              <w:rPr>
                <w:sz w:val="28"/>
                <w:szCs w:val="28"/>
              </w:rPr>
            </w:pPr>
            <w:r w:rsidRPr="005D7E3D">
              <w:rPr>
                <w:sz w:val="28"/>
                <w:szCs w:val="28"/>
              </w:rPr>
              <w:t>2</w:t>
            </w:r>
          </w:p>
        </w:tc>
        <w:tc>
          <w:tcPr>
            <w:tcW w:w="8788" w:type="dxa"/>
          </w:tcPr>
          <w:p w:rsidR="006B5B2F" w:rsidRPr="005D7E3D" w:rsidRDefault="006B5B2F" w:rsidP="009808E2">
            <w:pPr>
              <w:rPr>
                <w:sz w:val="28"/>
                <w:szCs w:val="28"/>
              </w:rPr>
            </w:pPr>
            <w:r w:rsidRPr="005D7E3D">
              <w:rPr>
                <w:sz w:val="28"/>
                <w:szCs w:val="28"/>
              </w:rPr>
              <w:t xml:space="preserve">Model </w:t>
            </w:r>
            <w:r w:rsidR="004F0044">
              <w:rPr>
                <w:sz w:val="28"/>
                <w:szCs w:val="28"/>
              </w:rPr>
              <w:t xml:space="preserve">Based </w:t>
            </w:r>
            <w:r w:rsidRPr="005D7E3D">
              <w:rPr>
                <w:sz w:val="28"/>
                <w:szCs w:val="28"/>
              </w:rPr>
              <w:t xml:space="preserve">Design in </w:t>
            </w:r>
            <w:r w:rsidR="007524C7" w:rsidRPr="005D7E3D">
              <w:rPr>
                <w:sz w:val="28"/>
                <w:szCs w:val="28"/>
              </w:rPr>
              <w:t>Simulink</w:t>
            </w:r>
          </w:p>
        </w:tc>
        <w:tc>
          <w:tcPr>
            <w:tcW w:w="1201" w:type="dxa"/>
          </w:tcPr>
          <w:p w:rsidR="006B5B2F" w:rsidRPr="005D7E3D" w:rsidRDefault="00B3370D" w:rsidP="00CD13F9">
            <w:pPr>
              <w:jc w:val="center"/>
              <w:rPr>
                <w:sz w:val="28"/>
                <w:szCs w:val="28"/>
              </w:rPr>
            </w:pPr>
            <w:r>
              <w:rPr>
                <w:sz w:val="28"/>
                <w:szCs w:val="28"/>
              </w:rPr>
              <w:t>6</w:t>
            </w:r>
          </w:p>
        </w:tc>
      </w:tr>
      <w:tr w:rsidR="009808E2" w:rsidTr="00001C52">
        <w:trPr>
          <w:trHeight w:val="689"/>
        </w:trPr>
        <w:tc>
          <w:tcPr>
            <w:tcW w:w="846" w:type="dxa"/>
          </w:tcPr>
          <w:p w:rsidR="009808E2" w:rsidRPr="005D7E3D" w:rsidRDefault="006B5B2F" w:rsidP="00CD13F9">
            <w:pPr>
              <w:jc w:val="center"/>
              <w:rPr>
                <w:sz w:val="28"/>
                <w:szCs w:val="28"/>
              </w:rPr>
            </w:pPr>
            <w:r w:rsidRPr="005D7E3D">
              <w:rPr>
                <w:sz w:val="28"/>
                <w:szCs w:val="28"/>
              </w:rPr>
              <w:t>3</w:t>
            </w:r>
            <w:r w:rsidR="009808E2" w:rsidRPr="005D7E3D">
              <w:rPr>
                <w:sz w:val="28"/>
                <w:szCs w:val="28"/>
              </w:rPr>
              <w:t>.</w:t>
            </w:r>
          </w:p>
        </w:tc>
        <w:tc>
          <w:tcPr>
            <w:tcW w:w="8788" w:type="dxa"/>
          </w:tcPr>
          <w:p w:rsidR="009808E2" w:rsidRPr="005D7E3D" w:rsidRDefault="009808E2" w:rsidP="009808E2">
            <w:pPr>
              <w:rPr>
                <w:sz w:val="28"/>
                <w:szCs w:val="28"/>
              </w:rPr>
            </w:pPr>
            <w:r w:rsidRPr="005D7E3D">
              <w:rPr>
                <w:sz w:val="28"/>
                <w:szCs w:val="28"/>
              </w:rPr>
              <w:t xml:space="preserve">Function </w:t>
            </w:r>
            <w:r w:rsidR="008502C5" w:rsidRPr="005D7E3D">
              <w:rPr>
                <w:sz w:val="28"/>
                <w:szCs w:val="28"/>
              </w:rPr>
              <w:t>Callbacks.</w:t>
            </w:r>
          </w:p>
        </w:tc>
        <w:tc>
          <w:tcPr>
            <w:tcW w:w="1201" w:type="dxa"/>
          </w:tcPr>
          <w:p w:rsidR="009808E2" w:rsidRPr="005D7E3D" w:rsidRDefault="005B3522" w:rsidP="00CD13F9">
            <w:pPr>
              <w:jc w:val="center"/>
              <w:rPr>
                <w:sz w:val="28"/>
                <w:szCs w:val="28"/>
              </w:rPr>
            </w:pPr>
            <w:r>
              <w:rPr>
                <w:sz w:val="28"/>
                <w:szCs w:val="28"/>
              </w:rPr>
              <w:t>8</w:t>
            </w:r>
          </w:p>
        </w:tc>
      </w:tr>
      <w:tr w:rsidR="009808E2" w:rsidTr="00001C52">
        <w:trPr>
          <w:trHeight w:val="700"/>
        </w:trPr>
        <w:tc>
          <w:tcPr>
            <w:tcW w:w="846" w:type="dxa"/>
          </w:tcPr>
          <w:p w:rsidR="009808E2" w:rsidRPr="005D7E3D" w:rsidRDefault="006B5B2F" w:rsidP="00CD13F9">
            <w:pPr>
              <w:jc w:val="center"/>
              <w:rPr>
                <w:sz w:val="28"/>
                <w:szCs w:val="28"/>
              </w:rPr>
            </w:pPr>
            <w:r w:rsidRPr="005D7E3D">
              <w:rPr>
                <w:sz w:val="28"/>
                <w:szCs w:val="28"/>
              </w:rPr>
              <w:t>4</w:t>
            </w:r>
            <w:r w:rsidR="009808E2" w:rsidRPr="005D7E3D">
              <w:rPr>
                <w:sz w:val="28"/>
                <w:szCs w:val="28"/>
              </w:rPr>
              <w:t>.</w:t>
            </w:r>
          </w:p>
        </w:tc>
        <w:tc>
          <w:tcPr>
            <w:tcW w:w="8788" w:type="dxa"/>
          </w:tcPr>
          <w:p w:rsidR="009808E2" w:rsidRPr="005D7E3D" w:rsidRDefault="009808E2" w:rsidP="009808E2">
            <w:pPr>
              <w:rPr>
                <w:sz w:val="28"/>
                <w:szCs w:val="28"/>
              </w:rPr>
            </w:pPr>
            <w:r w:rsidRPr="005D7E3D">
              <w:rPr>
                <w:sz w:val="28"/>
                <w:szCs w:val="28"/>
              </w:rPr>
              <w:t>Solver Selection strategy</w:t>
            </w:r>
            <w:r w:rsidR="008502C5" w:rsidRPr="005D7E3D">
              <w:rPr>
                <w:sz w:val="28"/>
                <w:szCs w:val="28"/>
              </w:rPr>
              <w:t>.</w:t>
            </w:r>
          </w:p>
        </w:tc>
        <w:tc>
          <w:tcPr>
            <w:tcW w:w="1201" w:type="dxa"/>
          </w:tcPr>
          <w:p w:rsidR="009808E2" w:rsidRPr="005D7E3D" w:rsidRDefault="0041369B" w:rsidP="00CD13F9">
            <w:pPr>
              <w:jc w:val="center"/>
              <w:rPr>
                <w:sz w:val="28"/>
                <w:szCs w:val="28"/>
              </w:rPr>
            </w:pPr>
            <w:r>
              <w:rPr>
                <w:sz w:val="28"/>
                <w:szCs w:val="28"/>
              </w:rPr>
              <w:t>9</w:t>
            </w:r>
          </w:p>
        </w:tc>
      </w:tr>
      <w:tr w:rsidR="009808E2" w:rsidTr="00001C52">
        <w:trPr>
          <w:trHeight w:val="710"/>
        </w:trPr>
        <w:tc>
          <w:tcPr>
            <w:tcW w:w="846" w:type="dxa"/>
          </w:tcPr>
          <w:p w:rsidR="009808E2" w:rsidRPr="005D7E3D" w:rsidRDefault="006B5B2F" w:rsidP="00CD13F9">
            <w:pPr>
              <w:jc w:val="center"/>
              <w:rPr>
                <w:sz w:val="28"/>
                <w:szCs w:val="28"/>
              </w:rPr>
            </w:pPr>
            <w:r w:rsidRPr="005D7E3D">
              <w:rPr>
                <w:sz w:val="28"/>
                <w:szCs w:val="28"/>
              </w:rPr>
              <w:t>5</w:t>
            </w:r>
            <w:r w:rsidR="009808E2" w:rsidRPr="005D7E3D">
              <w:rPr>
                <w:sz w:val="28"/>
                <w:szCs w:val="28"/>
              </w:rPr>
              <w:t>.</w:t>
            </w:r>
          </w:p>
        </w:tc>
        <w:tc>
          <w:tcPr>
            <w:tcW w:w="8788" w:type="dxa"/>
          </w:tcPr>
          <w:p w:rsidR="009808E2" w:rsidRPr="005D7E3D" w:rsidRDefault="00B3370D" w:rsidP="009808E2">
            <w:pPr>
              <w:rPr>
                <w:sz w:val="28"/>
                <w:szCs w:val="28"/>
              </w:rPr>
            </w:pPr>
            <w:r>
              <w:rPr>
                <w:sz w:val="28"/>
                <w:szCs w:val="28"/>
              </w:rPr>
              <w:t>Data Inspector</w:t>
            </w:r>
          </w:p>
        </w:tc>
        <w:tc>
          <w:tcPr>
            <w:tcW w:w="1201" w:type="dxa"/>
          </w:tcPr>
          <w:p w:rsidR="009808E2" w:rsidRPr="005D7E3D" w:rsidRDefault="006B3B62" w:rsidP="00CD13F9">
            <w:pPr>
              <w:jc w:val="center"/>
              <w:rPr>
                <w:sz w:val="28"/>
                <w:szCs w:val="28"/>
              </w:rPr>
            </w:pPr>
            <w:r>
              <w:rPr>
                <w:sz w:val="28"/>
                <w:szCs w:val="28"/>
              </w:rPr>
              <w:t>1</w:t>
            </w:r>
            <w:r w:rsidR="0041369B">
              <w:rPr>
                <w:sz w:val="28"/>
                <w:szCs w:val="28"/>
              </w:rPr>
              <w:t>1</w:t>
            </w:r>
          </w:p>
        </w:tc>
      </w:tr>
      <w:tr w:rsidR="00B3370D" w:rsidTr="00001C52">
        <w:trPr>
          <w:trHeight w:val="710"/>
        </w:trPr>
        <w:tc>
          <w:tcPr>
            <w:tcW w:w="846" w:type="dxa"/>
          </w:tcPr>
          <w:p w:rsidR="00B3370D" w:rsidRPr="005D7E3D" w:rsidRDefault="00B3370D" w:rsidP="00CD13F9">
            <w:pPr>
              <w:jc w:val="center"/>
              <w:rPr>
                <w:sz w:val="28"/>
                <w:szCs w:val="28"/>
              </w:rPr>
            </w:pPr>
            <w:r>
              <w:rPr>
                <w:sz w:val="28"/>
                <w:szCs w:val="28"/>
              </w:rPr>
              <w:t>6.</w:t>
            </w:r>
          </w:p>
        </w:tc>
        <w:tc>
          <w:tcPr>
            <w:tcW w:w="8788" w:type="dxa"/>
          </w:tcPr>
          <w:p w:rsidR="00B3370D" w:rsidRPr="005D7E3D" w:rsidRDefault="00B3370D" w:rsidP="009808E2">
            <w:pPr>
              <w:rPr>
                <w:sz w:val="28"/>
                <w:szCs w:val="28"/>
              </w:rPr>
            </w:pPr>
            <w:r w:rsidRPr="005D7E3D">
              <w:rPr>
                <w:sz w:val="28"/>
                <w:szCs w:val="28"/>
              </w:rPr>
              <w:t>MATLAB Function Block.</w:t>
            </w:r>
          </w:p>
        </w:tc>
        <w:tc>
          <w:tcPr>
            <w:tcW w:w="1201" w:type="dxa"/>
          </w:tcPr>
          <w:p w:rsidR="00B3370D" w:rsidRPr="005D7E3D" w:rsidRDefault="00E950A8" w:rsidP="00CD13F9">
            <w:pPr>
              <w:jc w:val="center"/>
              <w:rPr>
                <w:sz w:val="28"/>
                <w:szCs w:val="28"/>
              </w:rPr>
            </w:pPr>
            <w:r>
              <w:rPr>
                <w:sz w:val="28"/>
                <w:szCs w:val="28"/>
              </w:rPr>
              <w:t>1</w:t>
            </w:r>
            <w:r w:rsidR="0041369B">
              <w:rPr>
                <w:sz w:val="28"/>
                <w:szCs w:val="28"/>
              </w:rPr>
              <w:t>2</w:t>
            </w:r>
          </w:p>
        </w:tc>
      </w:tr>
      <w:tr w:rsidR="009808E2" w:rsidTr="00001C52">
        <w:trPr>
          <w:trHeight w:val="691"/>
        </w:trPr>
        <w:tc>
          <w:tcPr>
            <w:tcW w:w="846" w:type="dxa"/>
          </w:tcPr>
          <w:p w:rsidR="009808E2" w:rsidRPr="005D7E3D" w:rsidRDefault="00B3370D" w:rsidP="00CD13F9">
            <w:pPr>
              <w:jc w:val="center"/>
              <w:rPr>
                <w:sz w:val="28"/>
                <w:szCs w:val="28"/>
              </w:rPr>
            </w:pPr>
            <w:r>
              <w:rPr>
                <w:sz w:val="28"/>
                <w:szCs w:val="28"/>
              </w:rPr>
              <w:t>7</w:t>
            </w:r>
            <w:r w:rsidR="008502C5" w:rsidRPr="005D7E3D">
              <w:rPr>
                <w:sz w:val="28"/>
                <w:szCs w:val="28"/>
              </w:rPr>
              <w:t>.</w:t>
            </w:r>
          </w:p>
        </w:tc>
        <w:tc>
          <w:tcPr>
            <w:tcW w:w="8788" w:type="dxa"/>
          </w:tcPr>
          <w:p w:rsidR="009808E2" w:rsidRPr="005D7E3D" w:rsidRDefault="008502C5" w:rsidP="009808E2">
            <w:pPr>
              <w:rPr>
                <w:sz w:val="28"/>
                <w:szCs w:val="28"/>
              </w:rPr>
            </w:pPr>
            <w:r w:rsidRPr="005D7E3D">
              <w:rPr>
                <w:sz w:val="28"/>
                <w:szCs w:val="28"/>
              </w:rPr>
              <w:t>Look-up table.</w:t>
            </w:r>
          </w:p>
        </w:tc>
        <w:tc>
          <w:tcPr>
            <w:tcW w:w="1201" w:type="dxa"/>
          </w:tcPr>
          <w:p w:rsidR="009808E2" w:rsidRPr="005D7E3D" w:rsidRDefault="00E950A8" w:rsidP="00CD13F9">
            <w:pPr>
              <w:jc w:val="center"/>
              <w:rPr>
                <w:sz w:val="28"/>
                <w:szCs w:val="28"/>
              </w:rPr>
            </w:pPr>
            <w:r>
              <w:rPr>
                <w:sz w:val="28"/>
                <w:szCs w:val="28"/>
              </w:rPr>
              <w:t>1</w:t>
            </w:r>
            <w:r w:rsidR="0041369B">
              <w:rPr>
                <w:sz w:val="28"/>
                <w:szCs w:val="28"/>
              </w:rPr>
              <w:t>3</w:t>
            </w:r>
          </w:p>
        </w:tc>
      </w:tr>
      <w:tr w:rsidR="009808E2" w:rsidTr="00001C52">
        <w:trPr>
          <w:trHeight w:val="843"/>
        </w:trPr>
        <w:tc>
          <w:tcPr>
            <w:tcW w:w="846" w:type="dxa"/>
          </w:tcPr>
          <w:p w:rsidR="009808E2" w:rsidRPr="005D7E3D" w:rsidRDefault="00B3370D" w:rsidP="00CD13F9">
            <w:pPr>
              <w:jc w:val="center"/>
              <w:rPr>
                <w:sz w:val="28"/>
                <w:szCs w:val="28"/>
              </w:rPr>
            </w:pPr>
            <w:r>
              <w:rPr>
                <w:sz w:val="28"/>
                <w:szCs w:val="28"/>
              </w:rPr>
              <w:t>8</w:t>
            </w:r>
            <w:r w:rsidR="008502C5" w:rsidRPr="005D7E3D">
              <w:rPr>
                <w:sz w:val="28"/>
                <w:szCs w:val="28"/>
              </w:rPr>
              <w:t>.</w:t>
            </w:r>
          </w:p>
        </w:tc>
        <w:tc>
          <w:tcPr>
            <w:tcW w:w="8788" w:type="dxa"/>
          </w:tcPr>
          <w:p w:rsidR="009808E2" w:rsidRPr="005D7E3D" w:rsidRDefault="008502C5" w:rsidP="009808E2">
            <w:pPr>
              <w:rPr>
                <w:sz w:val="28"/>
                <w:szCs w:val="28"/>
              </w:rPr>
            </w:pPr>
            <w:r w:rsidRPr="005D7E3D">
              <w:rPr>
                <w:sz w:val="28"/>
                <w:szCs w:val="28"/>
              </w:rPr>
              <w:t>System test with signal builder.</w:t>
            </w:r>
          </w:p>
        </w:tc>
        <w:tc>
          <w:tcPr>
            <w:tcW w:w="1201" w:type="dxa"/>
          </w:tcPr>
          <w:p w:rsidR="009808E2" w:rsidRPr="005D7E3D" w:rsidRDefault="00E950A8" w:rsidP="00CD13F9">
            <w:pPr>
              <w:jc w:val="center"/>
              <w:rPr>
                <w:sz w:val="28"/>
                <w:szCs w:val="28"/>
              </w:rPr>
            </w:pPr>
            <w:r>
              <w:rPr>
                <w:sz w:val="28"/>
                <w:szCs w:val="28"/>
              </w:rPr>
              <w:t>1</w:t>
            </w:r>
            <w:r w:rsidR="0041369B">
              <w:rPr>
                <w:sz w:val="28"/>
                <w:szCs w:val="28"/>
              </w:rPr>
              <w:t>4</w:t>
            </w:r>
          </w:p>
        </w:tc>
      </w:tr>
      <w:tr w:rsidR="00AA2440" w:rsidTr="00001C52">
        <w:trPr>
          <w:trHeight w:val="843"/>
        </w:trPr>
        <w:tc>
          <w:tcPr>
            <w:tcW w:w="846" w:type="dxa"/>
          </w:tcPr>
          <w:p w:rsidR="00AA2440" w:rsidRDefault="00AA2440" w:rsidP="00CD13F9">
            <w:pPr>
              <w:jc w:val="center"/>
              <w:rPr>
                <w:sz w:val="28"/>
                <w:szCs w:val="28"/>
              </w:rPr>
            </w:pPr>
            <w:r>
              <w:rPr>
                <w:sz w:val="28"/>
                <w:szCs w:val="28"/>
              </w:rPr>
              <w:t>9.</w:t>
            </w:r>
          </w:p>
        </w:tc>
        <w:tc>
          <w:tcPr>
            <w:tcW w:w="8788" w:type="dxa"/>
          </w:tcPr>
          <w:p w:rsidR="00AA2440" w:rsidRPr="005D7E3D" w:rsidRDefault="00AA2440" w:rsidP="009808E2">
            <w:pPr>
              <w:rPr>
                <w:sz w:val="28"/>
                <w:szCs w:val="28"/>
              </w:rPr>
            </w:pPr>
            <w:r>
              <w:rPr>
                <w:sz w:val="28"/>
                <w:szCs w:val="28"/>
              </w:rPr>
              <w:t>Reference</w:t>
            </w:r>
          </w:p>
        </w:tc>
        <w:tc>
          <w:tcPr>
            <w:tcW w:w="1201" w:type="dxa"/>
          </w:tcPr>
          <w:p w:rsidR="00AA2440" w:rsidRDefault="00C70694" w:rsidP="00CD13F9">
            <w:pPr>
              <w:jc w:val="center"/>
              <w:rPr>
                <w:sz w:val="28"/>
                <w:szCs w:val="28"/>
              </w:rPr>
            </w:pPr>
            <w:r>
              <w:rPr>
                <w:sz w:val="28"/>
                <w:szCs w:val="28"/>
              </w:rPr>
              <w:t>2</w:t>
            </w:r>
            <w:r w:rsidR="0041369B">
              <w:rPr>
                <w:sz w:val="28"/>
                <w:szCs w:val="28"/>
              </w:rPr>
              <w:t>3</w:t>
            </w:r>
          </w:p>
        </w:tc>
      </w:tr>
    </w:tbl>
    <w:p w:rsidR="009808E2" w:rsidRDefault="009808E2" w:rsidP="009808E2"/>
    <w:p w:rsidR="00521A1B" w:rsidRDefault="00521A1B" w:rsidP="009808E2"/>
    <w:p w:rsidR="00521A1B" w:rsidRDefault="00521A1B" w:rsidP="009808E2"/>
    <w:p w:rsidR="00521A1B" w:rsidRDefault="00521A1B" w:rsidP="009808E2"/>
    <w:p w:rsidR="00521A1B" w:rsidRDefault="00521A1B" w:rsidP="009808E2"/>
    <w:p w:rsidR="00521A1B" w:rsidRDefault="00521A1B" w:rsidP="009808E2"/>
    <w:p w:rsidR="00521A1B" w:rsidRDefault="00521A1B" w:rsidP="009808E2"/>
    <w:p w:rsidR="00521A1B" w:rsidRDefault="00521A1B" w:rsidP="009808E2"/>
    <w:p w:rsidR="00521A1B" w:rsidRDefault="00521A1B" w:rsidP="009808E2"/>
    <w:p w:rsidR="00521A1B" w:rsidRDefault="00521A1B" w:rsidP="009808E2"/>
    <w:p w:rsidR="00521A1B" w:rsidRDefault="00521A1B" w:rsidP="009808E2"/>
    <w:p w:rsidR="00521A1B" w:rsidRDefault="00521A1B" w:rsidP="009808E2"/>
    <w:p w:rsidR="00521A1B" w:rsidRDefault="00521A1B" w:rsidP="009808E2"/>
    <w:p w:rsidR="00521A1B" w:rsidRDefault="00521A1B" w:rsidP="009808E2"/>
    <w:p w:rsidR="00521A1B" w:rsidRDefault="00521A1B" w:rsidP="009808E2"/>
    <w:p w:rsidR="00521A1B" w:rsidRDefault="00521A1B" w:rsidP="009808E2"/>
    <w:p w:rsidR="00521A1B" w:rsidRDefault="00521A1B" w:rsidP="009808E2"/>
    <w:p w:rsidR="00521A1B" w:rsidRDefault="00521A1B" w:rsidP="009808E2"/>
    <w:p w:rsidR="00521A1B" w:rsidRDefault="00521A1B" w:rsidP="009808E2"/>
    <w:p w:rsidR="00521A1B" w:rsidRDefault="00521A1B" w:rsidP="009808E2"/>
    <w:p w:rsidR="00521A1B" w:rsidRDefault="00521A1B" w:rsidP="009808E2"/>
    <w:p w:rsidR="00521A1B" w:rsidRDefault="00521A1B" w:rsidP="009808E2"/>
    <w:p w:rsidR="00521A1B" w:rsidRDefault="00521A1B" w:rsidP="009808E2"/>
    <w:p w:rsidR="00521A1B" w:rsidRDefault="00521A1B" w:rsidP="009808E2"/>
    <w:p w:rsidR="00735FA1" w:rsidRDefault="00521A1B" w:rsidP="00735FA1">
      <w:pPr>
        <w:pStyle w:val="ListParagraph"/>
        <w:numPr>
          <w:ilvl w:val="0"/>
          <w:numId w:val="1"/>
        </w:numPr>
        <w:rPr>
          <w:b/>
          <w:bCs/>
          <w:sz w:val="28"/>
          <w:szCs w:val="28"/>
        </w:rPr>
      </w:pPr>
      <w:r w:rsidRPr="00037B54">
        <w:rPr>
          <w:b/>
          <w:bCs/>
          <w:sz w:val="28"/>
          <w:szCs w:val="28"/>
        </w:rPr>
        <w:t>Introduction</w:t>
      </w:r>
    </w:p>
    <w:p w:rsidR="004D7EB6" w:rsidRPr="004D7EB6" w:rsidRDefault="004D7EB6" w:rsidP="004D7EB6">
      <w:pPr>
        <w:ind w:left="360"/>
        <w:rPr>
          <w:b/>
          <w:bCs/>
          <w:sz w:val="28"/>
          <w:szCs w:val="28"/>
        </w:rPr>
      </w:pPr>
    </w:p>
    <w:p w:rsidR="00521A1B" w:rsidRPr="004D7EB6" w:rsidRDefault="00735FA1" w:rsidP="00521A1B">
      <w:pPr>
        <w:ind w:left="360"/>
        <w:rPr>
          <w:b/>
          <w:bCs/>
        </w:rPr>
      </w:pPr>
      <w:r w:rsidRPr="004D7EB6">
        <w:rPr>
          <w:b/>
          <w:bCs/>
        </w:rPr>
        <w:t>Problem statement:</w:t>
      </w:r>
    </w:p>
    <w:p w:rsidR="00735FA1" w:rsidRPr="00735FA1" w:rsidRDefault="00735FA1" w:rsidP="00735FA1">
      <w:pPr>
        <w:ind w:left="360"/>
      </w:pPr>
      <w:r w:rsidRPr="00735FA1">
        <w:t>ABS System Design (Anti-Lock Braking System Design)</w:t>
      </w:r>
    </w:p>
    <w:p w:rsidR="00735FA1" w:rsidRDefault="00735FA1" w:rsidP="00735FA1">
      <w:pPr>
        <w:ind w:left="360"/>
      </w:pPr>
      <w:r w:rsidRPr="00735FA1">
        <w:t>Qn: A 4-wheeled vehicle is to decelerate from a speed of 44 m/s (V0) to standstill without wheel locking. The co-efficient friction between the tyres and road is known. The desired wheel slip is 0.2. Find the vehicle speed and slip over time, and the stopping distance.</w:t>
      </w:r>
    </w:p>
    <w:p w:rsidR="00735FA1" w:rsidRPr="00521A1B" w:rsidRDefault="00735FA1" w:rsidP="00735FA1">
      <w:pPr>
        <w:ind w:left="360"/>
      </w:pPr>
    </w:p>
    <w:p w:rsidR="008D20C2" w:rsidRDefault="00521A1B" w:rsidP="00352EC0">
      <w:pPr>
        <w:ind w:left="360"/>
        <w:jc w:val="both"/>
      </w:pPr>
      <w:r w:rsidRPr="00521A1B">
        <w:t>Mathematical modeling and simulation bring significant benefits in terms of understanding the braking phenomena and the impact of different parameters on the braking performance of a vehicle.</w:t>
      </w:r>
      <w:r w:rsidRPr="008D20C2">
        <w:t>Anti-lock braking systems (ABS) </w:t>
      </w:r>
      <w:r w:rsidRPr="00521A1B">
        <w:t>are meant to </w:t>
      </w:r>
      <w:r w:rsidRPr="008D20C2">
        <w:t>control the wheel slip</w:t>
      </w:r>
      <w:r w:rsidRPr="00521A1B">
        <w:t> in order to maintain the friction coefficient close to the optimal value. Wheel slip is defined as the relative motion between a wheel (tire) and the surface of the road, during vehicle movement.</w:t>
      </w:r>
    </w:p>
    <w:p w:rsidR="007B1EE7" w:rsidRDefault="00521A1B" w:rsidP="007B1EE7">
      <w:pPr>
        <w:ind w:left="360"/>
        <w:jc w:val="both"/>
      </w:pPr>
      <w:r w:rsidRPr="00521A1B">
        <w:t xml:space="preserve"> Wheel slip occurs when the angular speed of the wheel (tire) is greater or less compared to its free-rolling speed.</w:t>
      </w:r>
      <w:r w:rsidR="008D20C2" w:rsidRPr="008D20C2">
        <w:t>In order to simulate the braking dynamics of a vehicle, we are going to implement simplified mathematical models (quarter-car model) for both vehicle and wheel. Also, a simplified ABS controller is going to be implemented in order to emulate the braking torque in slip conditions.</w:t>
      </w:r>
    </w:p>
    <w:p w:rsidR="007B1EE7" w:rsidRDefault="007B1EE7" w:rsidP="007B1EE7">
      <w:pPr>
        <w:ind w:left="360"/>
        <w:jc w:val="both"/>
      </w:pPr>
    </w:p>
    <w:p w:rsidR="007B1EE7" w:rsidRPr="004D7EB6" w:rsidRDefault="00F74147" w:rsidP="007B1EE7">
      <w:pPr>
        <w:ind w:left="360"/>
        <w:jc w:val="both"/>
        <w:rPr>
          <w:b/>
          <w:bCs/>
          <w:sz w:val="28"/>
          <w:szCs w:val="28"/>
        </w:rPr>
      </w:pPr>
      <w:r w:rsidRPr="004D7EB6">
        <w:rPr>
          <w:b/>
          <w:bCs/>
          <w:sz w:val="28"/>
          <w:szCs w:val="28"/>
        </w:rPr>
        <w:t xml:space="preserve">1.1 </w:t>
      </w:r>
      <w:r w:rsidR="007B1EE7" w:rsidRPr="004D7EB6">
        <w:rPr>
          <w:b/>
          <w:bCs/>
          <w:sz w:val="28"/>
          <w:szCs w:val="28"/>
        </w:rPr>
        <w:t>Vehicle model</w:t>
      </w:r>
    </w:p>
    <w:p w:rsidR="007B1EE7" w:rsidRDefault="007B1EE7" w:rsidP="007B1EE7">
      <w:pPr>
        <w:ind w:left="360"/>
        <w:jc w:val="both"/>
        <w:rPr>
          <w:sz w:val="28"/>
          <w:szCs w:val="28"/>
        </w:rPr>
      </w:pPr>
    </w:p>
    <w:p w:rsidR="007B1EE7" w:rsidRDefault="003E3835" w:rsidP="003E3835">
      <w:pPr>
        <w:ind w:left="360"/>
        <w:jc w:val="center"/>
      </w:pPr>
      <w:r>
        <w:rPr>
          <w:noProof/>
        </w:rPr>
        <w:drawing>
          <wp:inline distT="0" distB="0" distL="0" distR="0">
            <wp:extent cx="5584655" cy="1974279"/>
            <wp:effectExtent l="0" t="0" r="0" b="6985"/>
            <wp:docPr id="8" name="Picture 8" descr="Acting forces during vehicle br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ng forces during vehicle braking"/>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31756" cy="1990930"/>
                    </a:xfrm>
                    <a:prstGeom prst="rect">
                      <a:avLst/>
                    </a:prstGeom>
                    <a:noFill/>
                    <a:ln>
                      <a:noFill/>
                    </a:ln>
                  </pic:spPr>
                </pic:pic>
              </a:graphicData>
            </a:graphic>
          </wp:inline>
        </w:drawing>
      </w:r>
    </w:p>
    <w:p w:rsidR="0033659D" w:rsidRPr="0033659D" w:rsidRDefault="0033659D" w:rsidP="00E5465E">
      <w:pPr>
        <w:ind w:left="360"/>
      </w:pPr>
      <w:r w:rsidRPr="0033659D">
        <w:t>If we consider a vehicle moving in a straight direction under braking conditions, we can write the equations of equilibrium:</w:t>
      </w:r>
    </w:p>
    <w:p w:rsidR="0033659D" w:rsidRDefault="0033659D" w:rsidP="00E5465E">
      <w:pPr>
        <w:ind w:left="360"/>
      </w:pPr>
      <w:r w:rsidRPr="0033659D">
        <w:t>for horizontal direction:</w:t>
      </w:r>
    </w:p>
    <w:p w:rsidR="00E5465E" w:rsidRPr="0033659D" w:rsidRDefault="00E5465E" w:rsidP="00E5465E">
      <w:pPr>
        <w:ind w:left="360"/>
      </w:pPr>
    </w:p>
    <w:p w:rsidR="0033659D" w:rsidRDefault="0033659D" w:rsidP="00E5465E">
      <w:pPr>
        <w:ind w:left="360"/>
      </w:pPr>
      <w:r w:rsidRPr="0033659D">
        <w:t>F</w:t>
      </w:r>
      <w:r w:rsidRPr="0033659D">
        <w:rPr>
          <w:vertAlign w:val="subscript"/>
        </w:rPr>
        <w:t>f</w:t>
      </w:r>
      <w:r w:rsidRPr="0033659D">
        <w:t>=F</w:t>
      </w:r>
      <w:r w:rsidRPr="0033659D">
        <w:rPr>
          <w:vertAlign w:val="subscript"/>
        </w:rPr>
        <w:t>i</w:t>
      </w:r>
      <w:r w:rsidR="00E5465E">
        <w:t xml:space="preserve">    -</w:t>
      </w:r>
      <w:r w:rsidRPr="0033659D">
        <w:t>(1)</w:t>
      </w:r>
    </w:p>
    <w:p w:rsidR="00E5465E" w:rsidRPr="0033659D" w:rsidRDefault="00E5465E" w:rsidP="00E5465E">
      <w:pPr>
        <w:ind w:left="360"/>
      </w:pPr>
    </w:p>
    <w:p w:rsidR="0033659D" w:rsidRPr="0033659D" w:rsidRDefault="0033659D" w:rsidP="00E5465E">
      <w:pPr>
        <w:ind w:left="360"/>
      </w:pPr>
      <w:r w:rsidRPr="0033659D">
        <w:t>where:</w:t>
      </w:r>
    </w:p>
    <w:p w:rsidR="0033659D" w:rsidRDefault="0033659D" w:rsidP="00E5465E">
      <w:pPr>
        <w:ind w:left="360"/>
      </w:pPr>
      <w:r w:rsidRPr="0033659D">
        <w:t>F</w:t>
      </w:r>
      <w:r w:rsidRPr="0033659D">
        <w:rPr>
          <w:vertAlign w:val="subscript"/>
        </w:rPr>
        <w:t>f</w:t>
      </w:r>
      <w:r w:rsidRPr="0033659D">
        <w:t> [N] – is the friction force between wheel and ground</w:t>
      </w:r>
      <w:r w:rsidRPr="0033659D">
        <w:br/>
        <w:t>F</w:t>
      </w:r>
      <w:r w:rsidRPr="0033659D">
        <w:rPr>
          <w:vertAlign w:val="subscript"/>
        </w:rPr>
        <w:t>i </w:t>
      </w:r>
      <w:r w:rsidRPr="0033659D">
        <w:t>[N] – is the inertial force of the vehicle</w:t>
      </w:r>
    </w:p>
    <w:p w:rsidR="00E5465E" w:rsidRPr="0033659D" w:rsidRDefault="00E5465E" w:rsidP="00E5465E">
      <w:pPr>
        <w:ind w:left="360"/>
      </w:pPr>
    </w:p>
    <w:p w:rsidR="0033659D" w:rsidRDefault="0033659D" w:rsidP="00E5465E">
      <w:pPr>
        <w:ind w:left="360"/>
      </w:pPr>
      <w:r w:rsidRPr="0033659D">
        <w:t>for vertical direction:</w:t>
      </w:r>
    </w:p>
    <w:p w:rsidR="00E5465E" w:rsidRPr="0033659D" w:rsidRDefault="00E5465E" w:rsidP="00E5465E">
      <w:pPr>
        <w:ind w:left="360"/>
      </w:pPr>
    </w:p>
    <w:p w:rsidR="0033659D" w:rsidRDefault="0033659D" w:rsidP="00E5465E">
      <w:pPr>
        <w:ind w:left="360"/>
      </w:pPr>
      <w:r w:rsidRPr="0033659D">
        <w:t>N=W</w:t>
      </w:r>
      <w:r w:rsidR="00E5465E">
        <w:t xml:space="preserve">     -</w:t>
      </w:r>
      <w:r w:rsidRPr="0033659D">
        <w:t>(2)</w:t>
      </w:r>
    </w:p>
    <w:p w:rsidR="00E5465E" w:rsidRPr="0033659D" w:rsidRDefault="00E5465E" w:rsidP="00E5465E">
      <w:pPr>
        <w:ind w:left="360"/>
      </w:pPr>
    </w:p>
    <w:p w:rsidR="0033659D" w:rsidRPr="0033659D" w:rsidRDefault="0033659D" w:rsidP="00E5465E">
      <w:pPr>
        <w:ind w:left="360"/>
      </w:pPr>
      <w:r w:rsidRPr="0033659D">
        <w:t>where:</w:t>
      </w:r>
    </w:p>
    <w:p w:rsidR="0033659D" w:rsidRDefault="0033659D" w:rsidP="00E5465E">
      <w:pPr>
        <w:ind w:left="360"/>
      </w:pPr>
      <w:r w:rsidRPr="0033659D">
        <w:lastRenderedPageBreak/>
        <w:t>N [N] – normal force (road reaction)</w:t>
      </w:r>
      <w:r w:rsidRPr="0033659D">
        <w:br/>
        <w:t>W [N] – vehicle weight</w:t>
      </w:r>
    </w:p>
    <w:p w:rsidR="00E5465E" w:rsidRPr="0033659D" w:rsidRDefault="00E5465E" w:rsidP="00E5465E">
      <w:pPr>
        <w:ind w:left="360"/>
      </w:pPr>
    </w:p>
    <w:p w:rsidR="0033659D" w:rsidRPr="0033659D" w:rsidRDefault="0033659D" w:rsidP="00E5465E">
      <w:pPr>
        <w:ind w:left="360"/>
      </w:pPr>
      <w:r w:rsidRPr="0033659D">
        <w:t>We can write the expressions of the friction force as:</w:t>
      </w:r>
    </w:p>
    <w:p w:rsidR="0033659D" w:rsidRPr="0033659D" w:rsidRDefault="0033659D" w:rsidP="00E5465E">
      <w:pPr>
        <w:ind w:left="360"/>
      </w:pPr>
      <w:r w:rsidRPr="0033659D">
        <w:t>F</w:t>
      </w:r>
      <w:r w:rsidRPr="0033659D">
        <w:rPr>
          <w:vertAlign w:val="subscript"/>
        </w:rPr>
        <w:t>f</w:t>
      </w:r>
      <w:r w:rsidRPr="0033659D">
        <w:t>=μ</w:t>
      </w:r>
      <w:r w:rsidRPr="0033659D">
        <w:rPr>
          <w:rFonts w:ascii="Cambria Math" w:hAnsi="Cambria Math" w:cs="Cambria Math"/>
        </w:rPr>
        <w:t>⋅</w:t>
      </w:r>
      <w:r w:rsidRPr="0033659D">
        <w:t>N</w:t>
      </w:r>
      <w:r w:rsidR="00E5465E">
        <w:t xml:space="preserve">  -</w:t>
      </w:r>
      <w:r w:rsidRPr="0033659D">
        <w:t>(3)</w:t>
      </w:r>
    </w:p>
    <w:p w:rsidR="0033659D" w:rsidRDefault="0033659D" w:rsidP="00E5465E">
      <w:pPr>
        <w:ind w:left="360"/>
      </w:pPr>
      <w:r w:rsidRPr="0033659D">
        <w:t>where μ [-] the friction coefficient between wheel and road.</w:t>
      </w:r>
    </w:p>
    <w:p w:rsidR="00E5465E" w:rsidRDefault="00E5465E" w:rsidP="00E5465E">
      <w:pPr>
        <w:ind w:left="360"/>
      </w:pPr>
    </w:p>
    <w:p w:rsidR="00E5465E" w:rsidRPr="0033659D" w:rsidRDefault="00E5465E" w:rsidP="00E5465E">
      <w:pPr>
        <w:ind w:left="360"/>
      </w:pPr>
    </w:p>
    <w:p w:rsidR="0033659D" w:rsidRDefault="0033659D" w:rsidP="00E5465E">
      <w:pPr>
        <w:ind w:left="360"/>
      </w:pPr>
      <w:r w:rsidRPr="0033659D">
        <w:t>The vehicle’s weight is:</w:t>
      </w:r>
    </w:p>
    <w:p w:rsidR="00E5465E" w:rsidRPr="0033659D" w:rsidRDefault="00E5465E" w:rsidP="00E5465E">
      <w:pPr>
        <w:ind w:left="360"/>
      </w:pPr>
    </w:p>
    <w:p w:rsidR="0033659D" w:rsidRDefault="0033659D" w:rsidP="00E5465E">
      <w:pPr>
        <w:ind w:left="360"/>
      </w:pPr>
      <w:r w:rsidRPr="0033659D">
        <w:t>W=m</w:t>
      </w:r>
      <w:r w:rsidRPr="0033659D">
        <w:rPr>
          <w:vertAlign w:val="subscript"/>
        </w:rPr>
        <w:t>v</w:t>
      </w:r>
      <w:r w:rsidRPr="0033659D">
        <w:rPr>
          <w:rFonts w:ascii="Cambria Math" w:hAnsi="Cambria Math" w:cs="Cambria Math"/>
        </w:rPr>
        <w:t>⋅</w:t>
      </w:r>
      <w:r w:rsidRPr="0033659D">
        <w:t>g</w:t>
      </w:r>
      <w:r w:rsidR="00E5465E">
        <w:t xml:space="preserve">   -</w:t>
      </w:r>
      <w:r w:rsidRPr="0033659D">
        <w:t>(4)</w:t>
      </w:r>
    </w:p>
    <w:p w:rsidR="00E5465E" w:rsidRPr="0033659D" w:rsidRDefault="00E5465E" w:rsidP="00E5465E">
      <w:pPr>
        <w:ind w:left="360"/>
      </w:pPr>
    </w:p>
    <w:p w:rsidR="0033659D" w:rsidRDefault="0033659D" w:rsidP="00E5465E">
      <w:pPr>
        <w:ind w:left="360"/>
      </w:pPr>
      <w:r w:rsidRPr="0033659D">
        <w:t>Replacing (2) and (4) in (3) gives the expression of the friction force as:</w:t>
      </w:r>
    </w:p>
    <w:p w:rsidR="00E5465E" w:rsidRPr="0033659D" w:rsidRDefault="00E5465E" w:rsidP="00E5465E">
      <w:pPr>
        <w:ind w:left="360"/>
      </w:pPr>
    </w:p>
    <w:p w:rsidR="0033659D" w:rsidRDefault="0033659D" w:rsidP="00E5465E">
      <w:pPr>
        <w:ind w:left="360"/>
      </w:pPr>
      <w:r w:rsidRPr="0033659D">
        <w:t>F</w:t>
      </w:r>
      <w:r w:rsidRPr="0015608F">
        <w:rPr>
          <w:vertAlign w:val="subscript"/>
        </w:rPr>
        <w:t>f</w:t>
      </w:r>
      <w:r w:rsidRPr="0033659D">
        <w:t>=μ</w:t>
      </w:r>
      <w:r w:rsidRPr="0033659D">
        <w:rPr>
          <w:rFonts w:ascii="Cambria Math" w:hAnsi="Cambria Math" w:cs="Cambria Math"/>
        </w:rPr>
        <w:t>⋅</w:t>
      </w:r>
      <w:r w:rsidRPr="0033659D">
        <w:t>m</w:t>
      </w:r>
      <w:r w:rsidRPr="0033659D">
        <w:rPr>
          <w:vertAlign w:val="subscript"/>
        </w:rPr>
        <w:t>v</w:t>
      </w:r>
      <w:r w:rsidRPr="0033659D">
        <w:rPr>
          <w:rFonts w:ascii="Cambria Math" w:hAnsi="Cambria Math" w:cs="Cambria Math"/>
        </w:rPr>
        <w:t>⋅</w:t>
      </w:r>
      <w:r w:rsidRPr="0033659D">
        <w:t>g</w:t>
      </w:r>
      <w:r w:rsidR="00E5465E">
        <w:t xml:space="preserve">    -</w:t>
      </w:r>
      <w:r w:rsidRPr="0033659D">
        <w:t>(5)</w:t>
      </w:r>
    </w:p>
    <w:p w:rsidR="00E5465E" w:rsidRPr="0033659D" w:rsidRDefault="00E5465E" w:rsidP="00E5465E">
      <w:pPr>
        <w:ind w:left="360"/>
      </w:pPr>
    </w:p>
    <w:p w:rsidR="0033659D" w:rsidRPr="0033659D" w:rsidRDefault="0033659D" w:rsidP="00E5465E">
      <w:pPr>
        <w:ind w:left="360"/>
      </w:pPr>
      <w:r w:rsidRPr="0033659D">
        <w:t>where:</w:t>
      </w:r>
      <w:r w:rsidRPr="0033659D">
        <w:br/>
        <w:t>mv [kg] – is the total vehicle mass</w:t>
      </w:r>
      <w:r w:rsidRPr="0033659D">
        <w:br/>
        <w:t>g [m/s</w:t>
      </w:r>
      <w:r w:rsidRPr="0033659D">
        <w:rPr>
          <w:vertAlign w:val="superscript"/>
        </w:rPr>
        <w:t>2</w:t>
      </w:r>
      <w:r w:rsidRPr="0033659D">
        <w:t>] – is the gravitational acceleration</w:t>
      </w:r>
    </w:p>
    <w:p w:rsidR="0033659D" w:rsidRDefault="0033659D" w:rsidP="00E5465E">
      <w:pPr>
        <w:ind w:left="360"/>
      </w:pPr>
      <w:r w:rsidRPr="0033659D">
        <w:t>The inertia force is the product between the vehicle mass m</w:t>
      </w:r>
      <w:r w:rsidRPr="0033659D">
        <w:rPr>
          <w:vertAlign w:val="subscript"/>
        </w:rPr>
        <w:t>v</w:t>
      </w:r>
      <w:r w:rsidRPr="0033659D">
        <w:t> [kg] and vehicle acceleration av [m/s</w:t>
      </w:r>
      <w:r w:rsidRPr="0033659D">
        <w:rPr>
          <w:vertAlign w:val="superscript"/>
        </w:rPr>
        <w:t>2</w:t>
      </w:r>
      <w:r w:rsidRPr="0033659D">
        <w:t>]:</w:t>
      </w:r>
    </w:p>
    <w:p w:rsidR="00E5465E" w:rsidRPr="0033659D" w:rsidRDefault="00E5465E" w:rsidP="00E5465E">
      <w:pPr>
        <w:ind w:left="360"/>
      </w:pPr>
    </w:p>
    <w:p w:rsidR="0033659D" w:rsidRPr="003E60CA" w:rsidRDefault="0033659D" w:rsidP="00E5465E">
      <w:pPr>
        <w:ind w:left="360"/>
      </w:pPr>
      <w:r w:rsidRPr="0033659D">
        <w:t>F</w:t>
      </w:r>
      <w:r w:rsidRPr="00AE29A1">
        <w:rPr>
          <w:vertAlign w:val="subscript"/>
        </w:rPr>
        <w:t>i</w:t>
      </w:r>
      <w:r w:rsidRPr="0033659D">
        <w:t>=m</w:t>
      </w:r>
      <w:r w:rsidRPr="0033659D">
        <w:rPr>
          <w:vertAlign w:val="subscript"/>
        </w:rPr>
        <w:t>v</w:t>
      </w:r>
      <w:r w:rsidRPr="0033659D">
        <w:rPr>
          <w:rFonts w:ascii="Cambria Math" w:hAnsi="Cambria Math" w:cs="Cambria Math"/>
        </w:rPr>
        <w:t>⋅</w:t>
      </w:r>
      <w:r w:rsidRPr="0033659D">
        <w:t>a</w:t>
      </w:r>
      <w:r w:rsidRPr="0033659D">
        <w:rPr>
          <w:vertAlign w:val="subscript"/>
        </w:rPr>
        <w:t>v</w:t>
      </w:r>
      <w:r w:rsidRPr="0033659D">
        <w:t>=m</w:t>
      </w:r>
      <w:r w:rsidRPr="0033659D">
        <w:rPr>
          <w:vertAlign w:val="subscript"/>
        </w:rPr>
        <w:t>v</w:t>
      </w:r>
      <w:r w:rsidRPr="0033659D">
        <w:rPr>
          <w:rFonts w:ascii="Cambria Math" w:hAnsi="Cambria Math" w:cs="Cambria Math"/>
        </w:rPr>
        <w:t>⋅</w:t>
      </w:r>
      <m:oMath>
        <m:f>
          <m:fPr>
            <m:ctrlPr>
              <w:rPr>
                <w:rFonts w:ascii="Cambria Math" w:hAnsi="Cambria Math"/>
              </w:rPr>
            </m:ctrlPr>
          </m:fPr>
          <m:num>
            <m:r>
              <w:rPr>
                <w:rFonts w:ascii="Cambria Math" w:hAnsi="Cambria Math"/>
              </w:rPr>
              <m:t>dVv</m:t>
            </m:r>
          </m:num>
          <m:den>
            <m:r>
              <w:rPr>
                <w:rFonts w:ascii="Cambria Math" w:hAnsi="Cambria Math"/>
              </w:rPr>
              <m:t>dt</m:t>
            </m:r>
          </m:den>
        </m:f>
      </m:oMath>
      <w:r w:rsidR="003C7664" w:rsidRPr="003E60CA">
        <w:t xml:space="preserve">  -</w:t>
      </w:r>
      <w:r w:rsidRPr="0033659D">
        <w:t>(6)</w:t>
      </w:r>
    </w:p>
    <w:p w:rsidR="00E5465E" w:rsidRPr="0033659D" w:rsidRDefault="00E5465E" w:rsidP="00E5465E">
      <w:pPr>
        <w:ind w:left="360"/>
      </w:pPr>
    </w:p>
    <w:p w:rsidR="0033659D" w:rsidRPr="0033659D" w:rsidRDefault="0033659D" w:rsidP="00E5465E">
      <w:pPr>
        <w:ind w:left="360"/>
      </w:pPr>
      <w:r w:rsidRPr="0033659D">
        <w:t>where v</w:t>
      </w:r>
      <w:r w:rsidRPr="0033659D">
        <w:rPr>
          <w:vertAlign w:val="subscript"/>
        </w:rPr>
        <w:t>v</w:t>
      </w:r>
      <w:r w:rsidRPr="0033659D">
        <w:t> [m/s] is the vehicle speed.</w:t>
      </w:r>
    </w:p>
    <w:p w:rsidR="0033659D" w:rsidRDefault="0033659D" w:rsidP="00E5465E">
      <w:pPr>
        <w:ind w:left="360"/>
      </w:pPr>
      <w:r w:rsidRPr="0033659D">
        <w:t>From equations (1), (5) and (6) we can extract the expression of the vehicle acceleration:</w:t>
      </w:r>
    </w:p>
    <w:p w:rsidR="00E5465E" w:rsidRPr="0033659D" w:rsidRDefault="00E5465E" w:rsidP="00E5465E">
      <w:pPr>
        <w:ind w:left="360"/>
      </w:pPr>
    </w:p>
    <w:p w:rsidR="0033659D" w:rsidRPr="0033659D" w:rsidRDefault="005D2433" w:rsidP="00E5465E">
      <w:pPr>
        <w:ind w:left="360"/>
      </w:pPr>
      <m:oMath>
        <m:f>
          <m:fPr>
            <m:ctrlPr>
              <w:rPr>
                <w:rFonts w:ascii="Cambria Math" w:hAnsi="Cambria Math"/>
                <w:i/>
              </w:rPr>
            </m:ctrlPr>
          </m:fPr>
          <m:num>
            <m:r>
              <w:rPr>
                <w:rFonts w:ascii="Cambria Math" w:hAnsi="Cambria Math"/>
              </w:rPr>
              <m:t>dV</m:t>
            </m:r>
            <m:r>
              <w:rPr>
                <w:rFonts w:ascii="Cambria Math" w:hAnsi="Cambria Math"/>
                <w:vertAlign w:val="subscript"/>
              </w:rPr>
              <m:t>v</m:t>
            </m:r>
          </m:num>
          <m:den>
            <m:r>
              <w:rPr>
                <w:rFonts w:ascii="Cambria Math" w:hAnsi="Cambria Math"/>
              </w:rPr>
              <m:t xml:space="preserve">dt </m:t>
            </m:r>
          </m:den>
        </m:f>
      </m:oMath>
      <w:r w:rsidR="0033659D" w:rsidRPr="0033659D">
        <w:t>=</w:t>
      </w:r>
      <m:oMath>
        <m:f>
          <m:fPr>
            <m:ctrlPr>
              <w:rPr>
                <w:rFonts w:ascii="Cambria Math" w:hAnsi="Cambria Math"/>
                <w:i/>
              </w:rPr>
            </m:ctrlPr>
          </m:fPr>
          <m:num>
            <m:r>
              <w:rPr>
                <w:rFonts w:ascii="Cambria Math" w:hAnsi="Cambria Math"/>
              </w:rPr>
              <m:t>1</m:t>
            </m:r>
          </m:num>
          <m:den>
            <m:r>
              <m:rPr>
                <m:sty m:val="p"/>
              </m:rPr>
              <w:rPr>
                <w:rFonts w:ascii="Cambria Math" w:hAnsi="Cambria Math"/>
              </w:rPr>
              <m:t>mv</m:t>
            </m:r>
            <m:r>
              <m:rPr>
                <m:sty m:val="p"/>
              </m:rPr>
              <w:rPr>
                <w:rFonts w:ascii="Cambria Math" w:hAnsi="Cambria Math" w:cs="Cambria Math"/>
              </w:rPr>
              <m:t>⋅</m:t>
            </m:r>
          </m:den>
        </m:f>
      </m:oMath>
      <w:r w:rsidR="0033659D" w:rsidRPr="0033659D">
        <w:t>(μ</w:t>
      </w:r>
      <w:r w:rsidR="0033659D" w:rsidRPr="0033659D">
        <w:rPr>
          <w:rFonts w:ascii="Cambria Math" w:hAnsi="Cambria Math" w:cs="Cambria Math"/>
        </w:rPr>
        <w:t>⋅</w:t>
      </w:r>
      <w:r w:rsidR="0033659D" w:rsidRPr="0033659D">
        <w:t>m</w:t>
      </w:r>
      <w:r w:rsidR="0033659D" w:rsidRPr="0033659D">
        <w:rPr>
          <w:vertAlign w:val="subscript"/>
        </w:rPr>
        <w:t>v</w:t>
      </w:r>
      <w:r w:rsidR="0033659D" w:rsidRPr="0033659D">
        <w:rPr>
          <w:rFonts w:ascii="Cambria Math" w:hAnsi="Cambria Math" w:cs="Cambria Math"/>
        </w:rPr>
        <w:t>⋅</w:t>
      </w:r>
      <w:r w:rsidR="0033659D" w:rsidRPr="0033659D">
        <w:t>g)</w:t>
      </w:r>
      <w:r w:rsidR="003C7664">
        <w:t>-</w:t>
      </w:r>
      <w:r w:rsidR="0033659D" w:rsidRPr="0033659D">
        <w:t>(7)</w:t>
      </w:r>
    </w:p>
    <w:p w:rsidR="0033659D" w:rsidRDefault="0033659D" w:rsidP="00E5465E">
      <w:pPr>
        <w:ind w:left="360"/>
      </w:pPr>
      <w:r w:rsidRPr="0033659D">
        <w:t>Vehicle speed is obtained by integration of equation (7).</w:t>
      </w:r>
    </w:p>
    <w:p w:rsidR="00F74147" w:rsidRDefault="00F74147" w:rsidP="00E5465E">
      <w:pPr>
        <w:ind w:left="360"/>
      </w:pPr>
    </w:p>
    <w:p w:rsidR="00F74147" w:rsidRDefault="00F74147" w:rsidP="00E5465E">
      <w:pPr>
        <w:ind w:left="360"/>
      </w:pPr>
    </w:p>
    <w:p w:rsidR="00F74147" w:rsidRPr="00037B54" w:rsidRDefault="00F74147" w:rsidP="00F74147">
      <w:pPr>
        <w:ind w:left="360"/>
        <w:jc w:val="both"/>
        <w:rPr>
          <w:b/>
          <w:bCs/>
          <w:sz w:val="28"/>
          <w:szCs w:val="28"/>
        </w:rPr>
      </w:pPr>
      <w:r w:rsidRPr="00037B54">
        <w:rPr>
          <w:b/>
          <w:bCs/>
          <w:sz w:val="28"/>
          <w:szCs w:val="28"/>
        </w:rPr>
        <w:t>1.2 Wheel model</w:t>
      </w:r>
    </w:p>
    <w:p w:rsidR="004C13DE" w:rsidRDefault="004C13DE" w:rsidP="00E5465E">
      <w:pPr>
        <w:ind w:left="360"/>
      </w:pPr>
    </w:p>
    <w:p w:rsidR="00F74147" w:rsidRDefault="00F74147" w:rsidP="00E5465E">
      <w:pPr>
        <w:ind w:left="360"/>
      </w:pPr>
      <w:r>
        <w:rPr>
          <w:noProof/>
        </w:rPr>
        <w:drawing>
          <wp:inline distT="0" distB="0" distL="0" distR="0">
            <wp:extent cx="2636520" cy="1897380"/>
            <wp:effectExtent l="0" t="0" r="0" b="7620"/>
            <wp:docPr id="9" name="Picture 9" descr="Acting forces during wheel br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ng forces during wheel braking"/>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6520" cy="1897380"/>
                    </a:xfrm>
                    <a:prstGeom prst="rect">
                      <a:avLst/>
                    </a:prstGeom>
                    <a:noFill/>
                    <a:ln>
                      <a:noFill/>
                    </a:ln>
                  </pic:spPr>
                </pic:pic>
              </a:graphicData>
            </a:graphic>
          </wp:inline>
        </w:drawing>
      </w:r>
    </w:p>
    <w:p w:rsidR="00475930" w:rsidRPr="00475930" w:rsidRDefault="00475930" w:rsidP="00475930">
      <w:pPr>
        <w:ind w:left="360"/>
        <w:jc w:val="both"/>
      </w:pPr>
      <w:r w:rsidRPr="00475930">
        <w:t>During braking, through the braking system, the driver applies a braking torque T</w:t>
      </w:r>
      <w:r w:rsidRPr="00475930">
        <w:rPr>
          <w:vertAlign w:val="subscript"/>
        </w:rPr>
        <w:t>b</w:t>
      </w:r>
      <w:r w:rsidRPr="00475930">
        <w:t> [Nm] to the wheels. The friction force F</w:t>
      </w:r>
      <w:r w:rsidRPr="00475930">
        <w:rPr>
          <w:vertAlign w:val="subscript"/>
        </w:rPr>
        <w:t>f</w:t>
      </w:r>
      <w:r w:rsidRPr="00475930">
        <w:t> [N] between the wheel and road creates an opposite torque with the wheel radius r</w:t>
      </w:r>
      <w:r w:rsidRPr="00475930">
        <w:rPr>
          <w:vertAlign w:val="subscript"/>
        </w:rPr>
        <w:t>w</w:t>
      </w:r>
      <w:r w:rsidRPr="00475930">
        <w:t> [m].</w:t>
      </w:r>
    </w:p>
    <w:p w:rsidR="00475930" w:rsidRDefault="00475930" w:rsidP="00475930">
      <w:pPr>
        <w:ind w:left="360"/>
        <w:jc w:val="both"/>
      </w:pPr>
      <w:r w:rsidRPr="00475930">
        <w:t>For simplification, we are going to consider that the wheel is rigid and the normal force (road reaction) passes through the wheel hub, therefore doesn’t add an additional torque.</w:t>
      </w:r>
    </w:p>
    <w:p w:rsidR="000F7B73" w:rsidRDefault="000F7B73" w:rsidP="00735FA1">
      <w:pPr>
        <w:jc w:val="both"/>
      </w:pPr>
    </w:p>
    <w:p w:rsidR="000F7B73" w:rsidRPr="00B87720" w:rsidRDefault="000F7B73" w:rsidP="00B87720">
      <w:pPr>
        <w:pStyle w:val="NormalWeb"/>
        <w:shd w:val="clear" w:color="auto" w:fill="FFFFFF"/>
        <w:spacing w:before="0" w:beforeAutospacing="0" w:after="30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lastRenderedPageBreak/>
        <w:t>We can write the equation of equilibrium for the wheel as:</w:t>
      </w:r>
    </w:p>
    <w:p w:rsidR="000F7B73" w:rsidRPr="00B87720" w:rsidRDefault="000F7B73" w:rsidP="00B87720">
      <w:pPr>
        <w:shd w:val="clear" w:color="auto" w:fill="FFFFFF"/>
        <w:textAlignment w:val="baseline"/>
      </w:pPr>
      <w:r w:rsidRPr="00B87720">
        <w:t>T</w:t>
      </w:r>
      <w:r w:rsidRPr="00B87720">
        <w:rPr>
          <w:vertAlign w:val="subscript"/>
        </w:rPr>
        <w:t>b</w:t>
      </w:r>
      <w:r w:rsidRPr="00B87720">
        <w:t>–F</w:t>
      </w:r>
      <w:r w:rsidRPr="00B87720">
        <w:rPr>
          <w:vertAlign w:val="subscript"/>
        </w:rPr>
        <w:t>f</w:t>
      </w:r>
      <w:r w:rsidRPr="00B87720">
        <w:rPr>
          <w:rFonts w:ascii="Cambria Math" w:hAnsi="Cambria Math" w:cs="Cambria Math"/>
        </w:rPr>
        <w:t>⋅</w:t>
      </w:r>
      <w:r w:rsidRPr="00B87720">
        <w:t>r</w:t>
      </w:r>
      <w:r w:rsidRPr="00B87720">
        <w:rPr>
          <w:vertAlign w:val="subscript"/>
        </w:rPr>
        <w:t>w</w:t>
      </w:r>
      <w:r w:rsidRPr="00B87720">
        <w:t>–J</w:t>
      </w:r>
      <w:r w:rsidRPr="00B87720">
        <w:rPr>
          <w:vertAlign w:val="subscript"/>
        </w:rPr>
        <w:t>w</w:t>
      </w:r>
      <w:r w:rsidRPr="00B87720">
        <w:rPr>
          <w:rFonts w:ascii="Cambria Math" w:hAnsi="Cambria Math" w:cs="Cambria Math"/>
        </w:rPr>
        <w:t>⋅</w:t>
      </w:r>
      <m:oMath>
        <m:f>
          <m:fPr>
            <m:ctrlPr>
              <w:rPr>
                <w:rFonts w:ascii="Cambria Math" w:hAnsi="Cambria Math" w:cs="Cambria Math"/>
                <w:i/>
              </w:rPr>
            </m:ctrlPr>
          </m:fPr>
          <m:num>
            <m:r>
              <m:rPr>
                <m:sty m:val="p"/>
              </m:rPr>
              <w:rPr>
                <w:rFonts w:ascii="Cambria Math" w:hAnsi="Cambria Math"/>
              </w:rPr>
              <m:t>dω</m:t>
            </m:r>
            <m:r>
              <m:rPr>
                <m:sty m:val="p"/>
              </m:rPr>
              <w:rPr>
                <w:rFonts w:ascii="Cambria Math" w:hAnsi="Cambria Math"/>
                <w:vertAlign w:val="subscript"/>
              </w:rPr>
              <m:t>w</m:t>
            </m:r>
          </m:num>
          <m:den>
            <m:r>
              <m:rPr>
                <m:sty m:val="p"/>
              </m:rPr>
              <w:rPr>
                <w:rFonts w:ascii="Cambria Math" w:hAnsi="Cambria Math"/>
              </w:rPr>
              <m:t>dt</m:t>
            </m:r>
          </m:den>
        </m:f>
      </m:oMath>
      <w:r w:rsidRPr="00B87720">
        <w:t>=</w:t>
      </w:r>
      <w:r w:rsidR="00B87720">
        <w:t>0     -</w:t>
      </w:r>
      <w:r w:rsidRPr="00B87720">
        <w:t>(8)</w:t>
      </w:r>
    </w:p>
    <w:p w:rsidR="000F7B73" w:rsidRPr="00B87720" w:rsidRDefault="000F7B73" w:rsidP="00B87720">
      <w:pPr>
        <w:pStyle w:val="NormalWeb"/>
        <w:shd w:val="clear" w:color="auto" w:fill="FFFFFF"/>
        <w:spacing w:before="0" w:beforeAutospacing="0" w:after="30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where:</w:t>
      </w:r>
    </w:p>
    <w:p w:rsidR="000F7B73" w:rsidRPr="00B87720" w:rsidRDefault="000F7B73" w:rsidP="00B87720">
      <w:pPr>
        <w:pStyle w:val="NormalWeb"/>
        <w:shd w:val="clear" w:color="auto" w:fill="FFFFFF"/>
        <w:spacing w:before="0" w:beforeAutospacing="0" w:after="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J</w:t>
      </w:r>
      <w:r w:rsidRPr="00771942">
        <w:rPr>
          <w:rFonts w:asciiTheme="minorHAnsi" w:eastAsiaTheme="minorHAnsi" w:hAnsiTheme="minorHAnsi" w:cstheme="minorBidi"/>
          <w:vertAlign w:val="subscript"/>
          <w:lang w:val="en-US" w:eastAsia="en-US"/>
        </w:rPr>
        <w:t>w</w:t>
      </w:r>
      <w:r w:rsidRPr="00B87720">
        <w:rPr>
          <w:rFonts w:asciiTheme="minorHAnsi" w:eastAsiaTheme="minorHAnsi" w:hAnsiTheme="minorHAnsi" w:cstheme="minorBidi"/>
          <w:lang w:val="en-US" w:eastAsia="en-US"/>
        </w:rPr>
        <w:t> [kg·m2] – is the wheel’s moment of inertia</w:t>
      </w:r>
      <w:r w:rsidRPr="00B87720">
        <w:rPr>
          <w:rFonts w:asciiTheme="minorHAnsi" w:eastAsiaTheme="minorHAnsi" w:hAnsiTheme="minorHAnsi" w:cstheme="minorBidi"/>
          <w:lang w:val="en-US" w:eastAsia="en-US"/>
        </w:rPr>
        <w:br/>
        <w:t>ω</w:t>
      </w:r>
      <w:r w:rsidRPr="00771942">
        <w:rPr>
          <w:rFonts w:asciiTheme="minorHAnsi" w:eastAsiaTheme="minorHAnsi" w:hAnsiTheme="minorHAnsi" w:cstheme="minorBidi"/>
          <w:vertAlign w:val="subscript"/>
          <w:lang w:val="en-US" w:eastAsia="en-US"/>
        </w:rPr>
        <w:t>w</w:t>
      </w:r>
      <w:r w:rsidRPr="00B87720">
        <w:rPr>
          <w:rFonts w:asciiTheme="minorHAnsi" w:eastAsiaTheme="minorHAnsi" w:hAnsiTheme="minorHAnsi" w:cstheme="minorBidi"/>
          <w:lang w:val="en-US" w:eastAsia="en-US"/>
        </w:rPr>
        <w:t> [rad/s] – is the angular speed of the wheel</w:t>
      </w:r>
    </w:p>
    <w:p w:rsidR="000F7B73" w:rsidRPr="00B87720" w:rsidRDefault="000F7B73" w:rsidP="00B87720">
      <w:pPr>
        <w:pStyle w:val="NormalWeb"/>
        <w:shd w:val="clear" w:color="auto" w:fill="FFFFFF"/>
        <w:spacing w:before="0" w:beforeAutospacing="0" w:after="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From equation (8) we can extract the expression of the </w:t>
      </w:r>
      <w:r w:rsidRPr="00B87720">
        <w:rPr>
          <w:rFonts w:asciiTheme="minorHAnsi" w:eastAsiaTheme="minorHAnsi" w:hAnsiTheme="minorHAnsi" w:cstheme="minorBidi"/>
          <w:b/>
          <w:bCs/>
          <w:lang w:val="en-US" w:eastAsia="en-US"/>
        </w:rPr>
        <w:t>wheel acceleration</w:t>
      </w:r>
      <w:r w:rsidRPr="00B87720">
        <w:rPr>
          <w:rFonts w:asciiTheme="minorHAnsi" w:eastAsiaTheme="minorHAnsi" w:hAnsiTheme="minorHAnsi" w:cstheme="minorBidi"/>
          <w:lang w:val="en-US" w:eastAsia="en-US"/>
        </w:rPr>
        <w:t>:</w:t>
      </w:r>
    </w:p>
    <w:p w:rsidR="000F7B73" w:rsidRPr="00B87720" w:rsidRDefault="005D2433" w:rsidP="00B87720">
      <w:pPr>
        <w:shd w:val="clear" w:color="auto" w:fill="FFFFFF"/>
        <w:textAlignment w:val="baseline"/>
      </w:pPr>
      <m:oMath>
        <m:f>
          <m:fPr>
            <m:ctrlPr>
              <w:rPr>
                <w:rFonts w:ascii="Cambria Math" w:hAnsi="Cambria Math"/>
                <w:i/>
              </w:rPr>
            </m:ctrlPr>
          </m:fPr>
          <m:num>
            <m:r>
              <m:rPr>
                <m:sty m:val="p"/>
              </m:rPr>
              <w:rPr>
                <w:rFonts w:ascii="Cambria Math" w:hAnsi="Cambria Math"/>
              </w:rPr>
              <m:t>dω</m:t>
            </m:r>
            <m:r>
              <m:rPr>
                <m:sty m:val="p"/>
              </m:rPr>
              <w:rPr>
                <w:rFonts w:ascii="Cambria Math" w:hAnsi="Cambria Math"/>
                <w:vertAlign w:val="subscript"/>
              </w:rPr>
              <m:t>w</m:t>
            </m:r>
          </m:num>
          <m:den>
            <m:r>
              <m:rPr>
                <m:sty m:val="p"/>
              </m:rPr>
              <w:rPr>
                <w:rFonts w:ascii="Cambria Math" w:hAnsi="Cambria Math"/>
              </w:rPr>
              <m:t>dt</m:t>
            </m:r>
          </m:den>
        </m:f>
      </m:oMath>
      <w:r w:rsidR="000F7B73" w:rsidRPr="00B87720">
        <w:t>=</w:t>
      </w:r>
      <m:oMath>
        <m:f>
          <m:fPr>
            <m:ctrlPr>
              <w:rPr>
                <w:rFonts w:ascii="Cambria Math" w:hAnsi="Cambria Math"/>
                <w:i/>
              </w:rPr>
            </m:ctrlPr>
          </m:fPr>
          <m:num>
            <m:r>
              <w:rPr>
                <w:rFonts w:ascii="Cambria Math" w:hAnsi="Cambria Math"/>
              </w:rPr>
              <m:t>1</m:t>
            </m:r>
          </m:num>
          <m:den>
            <m:r>
              <m:rPr>
                <m:sty m:val="p"/>
              </m:rPr>
              <w:rPr>
                <w:rFonts w:ascii="Cambria Math" w:hAnsi="Cambria Math"/>
              </w:rPr>
              <m:t>J</m:t>
            </m:r>
            <m:r>
              <m:rPr>
                <m:sty m:val="p"/>
              </m:rPr>
              <w:rPr>
                <w:rFonts w:ascii="Cambria Math" w:hAnsi="Cambria Math"/>
                <w:vertAlign w:val="subscript"/>
              </w:rPr>
              <m:t>w</m:t>
            </m:r>
          </m:den>
        </m:f>
      </m:oMath>
      <w:r w:rsidR="000F7B73" w:rsidRPr="00B87720">
        <w:rPr>
          <w:rFonts w:ascii="Cambria Math" w:hAnsi="Cambria Math" w:cs="Cambria Math"/>
        </w:rPr>
        <w:t>⋅</w:t>
      </w:r>
      <w:r w:rsidR="000F7B73" w:rsidRPr="00B87720">
        <w:t>(T</w:t>
      </w:r>
      <w:r w:rsidR="000F7B73" w:rsidRPr="00771942">
        <w:rPr>
          <w:vertAlign w:val="subscript"/>
        </w:rPr>
        <w:t>b</w:t>
      </w:r>
      <w:r w:rsidR="000F7B73" w:rsidRPr="00B87720">
        <w:t>–F</w:t>
      </w:r>
      <w:r w:rsidR="000F7B73" w:rsidRPr="00771942">
        <w:rPr>
          <w:vertAlign w:val="subscript"/>
        </w:rPr>
        <w:t>f</w:t>
      </w:r>
      <w:r w:rsidR="000F7B73" w:rsidRPr="00B87720">
        <w:rPr>
          <w:rFonts w:ascii="Cambria Math" w:hAnsi="Cambria Math" w:cs="Cambria Math"/>
        </w:rPr>
        <w:t>⋅</w:t>
      </w:r>
      <w:r w:rsidR="000F7B73" w:rsidRPr="00B87720">
        <w:t>r</w:t>
      </w:r>
      <w:r w:rsidR="000F7B73" w:rsidRPr="00771942">
        <w:rPr>
          <w:vertAlign w:val="subscript"/>
        </w:rPr>
        <w:t>w</w:t>
      </w:r>
      <w:r w:rsidR="000F7B73" w:rsidRPr="00B87720">
        <w:t>)</w:t>
      </w:r>
      <w:r w:rsidR="00D97C1A">
        <w:t xml:space="preserve"> -</w:t>
      </w:r>
      <w:r w:rsidR="000F7B73" w:rsidRPr="00B87720">
        <w:t>(9)</w:t>
      </w:r>
    </w:p>
    <w:p w:rsidR="000F7B73" w:rsidRPr="00B87720" w:rsidRDefault="000F7B73" w:rsidP="00B87720">
      <w:pPr>
        <w:pStyle w:val="NormalWeb"/>
        <w:shd w:val="clear" w:color="auto" w:fill="FFFFFF"/>
        <w:spacing w:before="0" w:beforeAutospacing="0" w:after="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b/>
          <w:bCs/>
          <w:lang w:val="en-US" w:eastAsia="en-US"/>
        </w:rPr>
        <w:t>Wheel speed</w:t>
      </w:r>
      <w:r w:rsidRPr="00B87720">
        <w:rPr>
          <w:rFonts w:asciiTheme="minorHAnsi" w:eastAsiaTheme="minorHAnsi" w:hAnsiTheme="minorHAnsi" w:cstheme="minorBidi"/>
          <w:lang w:val="en-US" w:eastAsia="en-US"/>
        </w:rPr>
        <w:t> is obtained by integration of equation (9).</w:t>
      </w:r>
    </w:p>
    <w:p w:rsidR="000F7B73" w:rsidRPr="00B87720" w:rsidRDefault="000F7B73" w:rsidP="00B87720">
      <w:pPr>
        <w:pStyle w:val="Heading3"/>
        <w:shd w:val="clear" w:color="auto" w:fill="FFFFFF"/>
        <w:spacing w:after="180"/>
        <w:textAlignment w:val="baseline"/>
        <w:rPr>
          <w:rFonts w:asciiTheme="minorHAnsi" w:eastAsiaTheme="minorHAnsi" w:hAnsiTheme="minorHAnsi" w:cstheme="minorBidi"/>
          <w:b w:val="0"/>
          <w:color w:val="auto"/>
          <w:sz w:val="24"/>
        </w:rPr>
      </w:pPr>
      <w:r w:rsidRPr="00B87720">
        <w:rPr>
          <w:rFonts w:asciiTheme="minorHAnsi" w:eastAsiaTheme="minorHAnsi" w:hAnsiTheme="minorHAnsi" w:cstheme="minorBidi"/>
          <w:b w:val="0"/>
          <w:color w:val="auto"/>
          <w:sz w:val="24"/>
        </w:rPr>
        <w:t>Wheel slip</w:t>
      </w:r>
    </w:p>
    <w:p w:rsidR="000F7B73" w:rsidRPr="00B87720" w:rsidRDefault="000F7B73" w:rsidP="00B87720">
      <w:pPr>
        <w:pStyle w:val="NormalWeb"/>
        <w:shd w:val="clear" w:color="auto" w:fill="FFFFFF"/>
        <w:spacing w:before="0" w:beforeAutospacing="0" w:after="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The ABS system has to control the wheel slip s [-] around an optimal target. The </w:t>
      </w:r>
      <w:r w:rsidRPr="00B87720">
        <w:rPr>
          <w:rFonts w:asciiTheme="minorHAnsi" w:eastAsiaTheme="minorHAnsi" w:hAnsiTheme="minorHAnsi" w:cstheme="minorBidi"/>
          <w:b/>
          <w:bCs/>
          <w:lang w:val="en-US" w:eastAsia="en-US"/>
        </w:rPr>
        <w:t>wheel slip</w:t>
      </w:r>
      <w:r w:rsidRPr="00B87720">
        <w:rPr>
          <w:rFonts w:asciiTheme="minorHAnsi" w:eastAsiaTheme="minorHAnsi" w:hAnsiTheme="minorHAnsi" w:cstheme="minorBidi"/>
          <w:lang w:val="en-US" w:eastAsia="en-US"/>
        </w:rPr>
        <w:t> is calculated as:</w:t>
      </w:r>
    </w:p>
    <w:p w:rsidR="000F7B73" w:rsidRPr="00B87720" w:rsidRDefault="000F7B73" w:rsidP="00B87720">
      <w:pPr>
        <w:shd w:val="clear" w:color="auto" w:fill="FFFFFF"/>
        <w:textAlignment w:val="baseline"/>
      </w:pPr>
      <w:r w:rsidRPr="00B87720">
        <w:t>s=1–</w:t>
      </w:r>
      <m:oMath>
        <m:f>
          <m:fPr>
            <m:ctrlPr>
              <w:rPr>
                <w:rFonts w:ascii="Cambria Math" w:hAnsi="Cambria Math"/>
                <w:i/>
              </w:rPr>
            </m:ctrlPr>
          </m:fPr>
          <m:num>
            <m:r>
              <m:rPr>
                <m:sty m:val="p"/>
              </m:rPr>
              <w:rPr>
                <w:rFonts w:ascii="Cambria Math" w:hAnsi="Cambria Math"/>
              </w:rPr>
              <m:t>ω</m:t>
            </m:r>
            <m:r>
              <m:rPr>
                <m:sty m:val="p"/>
              </m:rPr>
              <w:rPr>
                <w:rFonts w:ascii="Cambria Math" w:hAnsi="Cambria Math"/>
                <w:vertAlign w:val="subscript"/>
              </w:rPr>
              <m:t>w</m:t>
            </m:r>
          </m:num>
          <m:den>
            <m:r>
              <m:rPr>
                <m:sty m:val="p"/>
              </m:rPr>
              <w:rPr>
                <w:rFonts w:ascii="Cambria Math" w:hAnsi="Cambria Math"/>
              </w:rPr>
              <m:t>ω</m:t>
            </m:r>
            <m:r>
              <m:rPr>
                <m:sty m:val="p"/>
              </m:rPr>
              <w:rPr>
                <w:rFonts w:ascii="Cambria Math" w:hAnsi="Cambria Math"/>
                <w:vertAlign w:val="subscript"/>
              </w:rPr>
              <m:t>v</m:t>
            </m:r>
          </m:den>
        </m:f>
      </m:oMath>
      <w:r w:rsidR="00771942">
        <w:t xml:space="preserve">    -</w:t>
      </w:r>
      <w:r w:rsidRPr="00B87720">
        <w:t>(10)</w:t>
      </w:r>
    </w:p>
    <w:p w:rsidR="000F7B73" w:rsidRPr="00B87720" w:rsidRDefault="000F7B73" w:rsidP="00B87720">
      <w:pPr>
        <w:pStyle w:val="NormalWeb"/>
        <w:shd w:val="clear" w:color="auto" w:fill="FFFFFF"/>
        <w:spacing w:before="0" w:beforeAutospacing="0" w:after="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where ω</w:t>
      </w:r>
      <w:r w:rsidRPr="00771942">
        <w:rPr>
          <w:rFonts w:asciiTheme="minorHAnsi" w:eastAsiaTheme="minorHAnsi" w:hAnsiTheme="minorHAnsi" w:cstheme="minorBidi"/>
          <w:vertAlign w:val="subscript"/>
          <w:lang w:val="en-US" w:eastAsia="en-US"/>
        </w:rPr>
        <w:t>v</w:t>
      </w:r>
      <w:r w:rsidRPr="00B87720">
        <w:rPr>
          <w:rFonts w:asciiTheme="minorHAnsi" w:eastAsiaTheme="minorHAnsi" w:hAnsiTheme="minorHAnsi" w:cstheme="minorBidi"/>
          <w:lang w:val="en-US" w:eastAsia="en-US"/>
        </w:rPr>
        <w:t> [rad/s] is the </w:t>
      </w:r>
      <w:r w:rsidRPr="00B87720">
        <w:rPr>
          <w:rFonts w:asciiTheme="minorHAnsi" w:eastAsiaTheme="minorHAnsi" w:hAnsiTheme="minorHAnsi" w:cstheme="minorBidi"/>
          <w:b/>
          <w:bCs/>
          <w:lang w:val="en-US" w:eastAsia="en-US"/>
        </w:rPr>
        <w:t>equivalent angular speed of the vehicle</w:t>
      </w:r>
      <w:r w:rsidRPr="00B87720">
        <w:rPr>
          <w:rFonts w:asciiTheme="minorHAnsi" w:eastAsiaTheme="minorHAnsi" w:hAnsiTheme="minorHAnsi" w:cstheme="minorBidi"/>
          <w:lang w:val="en-US" w:eastAsia="en-US"/>
        </w:rPr>
        <w:t>, equal with:</w:t>
      </w:r>
    </w:p>
    <w:p w:rsidR="000F7B73" w:rsidRPr="00B87720" w:rsidRDefault="000F7B73" w:rsidP="00B87720">
      <w:pPr>
        <w:shd w:val="clear" w:color="auto" w:fill="FFFFFF"/>
        <w:textAlignment w:val="baseline"/>
      </w:pPr>
      <w:r w:rsidRPr="00B87720">
        <w:t>ω</w:t>
      </w:r>
      <w:r w:rsidRPr="00D97C1A">
        <w:rPr>
          <w:vertAlign w:val="subscript"/>
        </w:rPr>
        <w:t>v</w:t>
      </w:r>
      <w:r w:rsidRPr="00B87720">
        <w:t>=</w:t>
      </w:r>
      <m:oMath>
        <m:f>
          <m:fPr>
            <m:ctrlPr>
              <w:rPr>
                <w:rFonts w:ascii="Cambria Math" w:hAnsi="Cambria Math"/>
                <w:i/>
                <w:vertAlign w:val="subscript"/>
              </w:rPr>
            </m:ctrlPr>
          </m:fPr>
          <m:num>
            <m:r>
              <m:rPr>
                <m:sty m:val="p"/>
              </m:rPr>
              <w:rPr>
                <w:rFonts w:ascii="Cambria Math" w:hAnsi="Cambria Math"/>
              </w:rPr>
              <m:t>v</m:t>
            </m:r>
            <m:r>
              <m:rPr>
                <m:sty m:val="p"/>
              </m:rPr>
              <w:rPr>
                <w:rFonts w:ascii="Cambria Math" w:hAnsi="Cambria Math"/>
                <w:vertAlign w:val="subscript"/>
              </w:rPr>
              <m:t>v</m:t>
            </m:r>
          </m:num>
          <m:den>
            <m:r>
              <m:rPr>
                <m:sty m:val="p"/>
              </m:rPr>
              <w:rPr>
                <w:rFonts w:ascii="Cambria Math" w:hAnsi="Cambria Math"/>
              </w:rPr>
              <m:t>r</m:t>
            </m:r>
            <m:r>
              <m:rPr>
                <m:sty m:val="p"/>
              </m:rPr>
              <w:rPr>
                <w:rFonts w:ascii="Cambria Math" w:hAnsi="Cambria Math"/>
                <w:vertAlign w:val="subscript"/>
              </w:rPr>
              <m:t>w</m:t>
            </m:r>
          </m:den>
        </m:f>
      </m:oMath>
      <w:r w:rsidR="00B102F6">
        <w:t xml:space="preserve">      -</w:t>
      </w:r>
      <w:r w:rsidRPr="00B87720">
        <w:t>(11)</w:t>
      </w:r>
    </w:p>
    <w:p w:rsidR="000F7B73" w:rsidRPr="00B87720" w:rsidRDefault="000F7B73" w:rsidP="00B87720">
      <w:pPr>
        <w:pStyle w:val="NormalWeb"/>
        <w:shd w:val="clear" w:color="auto" w:fill="FFFFFF"/>
        <w:spacing w:before="0" w:beforeAutospacing="0" w:after="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where v</w:t>
      </w:r>
      <w:r w:rsidRPr="00D97C1A">
        <w:rPr>
          <w:rFonts w:asciiTheme="minorHAnsi" w:eastAsiaTheme="minorHAnsi" w:hAnsiTheme="minorHAnsi" w:cstheme="minorBidi"/>
          <w:vertAlign w:val="subscript"/>
          <w:lang w:val="en-US" w:eastAsia="en-US"/>
        </w:rPr>
        <w:t>v</w:t>
      </w:r>
      <w:r w:rsidRPr="00B87720">
        <w:rPr>
          <w:rFonts w:asciiTheme="minorHAnsi" w:eastAsiaTheme="minorHAnsi" w:hAnsiTheme="minorHAnsi" w:cstheme="minorBidi"/>
          <w:lang w:val="en-US" w:eastAsia="en-US"/>
        </w:rPr>
        <w:t> [m/s] is the vehicle speed.</w:t>
      </w:r>
    </w:p>
    <w:p w:rsidR="000F7B73" w:rsidRPr="00B87720" w:rsidRDefault="000F7B73" w:rsidP="00B87720">
      <w:pPr>
        <w:pStyle w:val="Heading3"/>
        <w:shd w:val="clear" w:color="auto" w:fill="FFFFFF"/>
        <w:spacing w:after="180"/>
        <w:textAlignment w:val="baseline"/>
        <w:rPr>
          <w:rFonts w:asciiTheme="minorHAnsi" w:eastAsiaTheme="minorHAnsi" w:hAnsiTheme="minorHAnsi" w:cstheme="minorBidi"/>
          <w:b w:val="0"/>
          <w:color w:val="auto"/>
          <w:sz w:val="24"/>
        </w:rPr>
      </w:pPr>
      <w:r w:rsidRPr="00B87720">
        <w:rPr>
          <w:rFonts w:asciiTheme="minorHAnsi" w:eastAsiaTheme="minorHAnsi" w:hAnsiTheme="minorHAnsi" w:cstheme="minorBidi"/>
          <w:b w:val="0"/>
          <w:color w:val="auto"/>
          <w:sz w:val="24"/>
        </w:rPr>
        <w:t>Friction coefficient</w:t>
      </w:r>
    </w:p>
    <w:p w:rsidR="000F7B73" w:rsidRPr="00B87720" w:rsidRDefault="000F7B73" w:rsidP="00B87720">
      <w:pPr>
        <w:pStyle w:val="NormalWeb"/>
        <w:shd w:val="clear" w:color="auto" w:fill="FFFFFF"/>
        <w:spacing w:before="0" w:beforeAutospacing="0" w:after="30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The friction coefficient between wheel and road depends on several factors, like:</w:t>
      </w:r>
    </w:p>
    <w:p w:rsidR="000F7B73" w:rsidRPr="00B87720" w:rsidRDefault="000F7B73" w:rsidP="00B87720">
      <w:pPr>
        <w:numPr>
          <w:ilvl w:val="0"/>
          <w:numId w:val="4"/>
        </w:numPr>
        <w:shd w:val="clear" w:color="auto" w:fill="FFFFFF"/>
        <w:ind w:left="1320"/>
        <w:textAlignment w:val="baseline"/>
      </w:pPr>
      <w:r w:rsidRPr="00B87720">
        <w:t>wheel slip</w:t>
      </w:r>
    </w:p>
    <w:p w:rsidR="000F7B73" w:rsidRPr="00B87720" w:rsidRDefault="000F7B73" w:rsidP="00B87720">
      <w:pPr>
        <w:numPr>
          <w:ilvl w:val="0"/>
          <w:numId w:val="4"/>
        </w:numPr>
        <w:shd w:val="clear" w:color="auto" w:fill="FFFFFF"/>
        <w:ind w:left="1320"/>
        <w:textAlignment w:val="baseline"/>
      </w:pPr>
      <w:r w:rsidRPr="00B87720">
        <w:t>vehicle speed</w:t>
      </w:r>
    </w:p>
    <w:p w:rsidR="000F7B73" w:rsidRPr="00B87720" w:rsidRDefault="000F7B73" w:rsidP="00B87720">
      <w:pPr>
        <w:numPr>
          <w:ilvl w:val="0"/>
          <w:numId w:val="4"/>
        </w:numPr>
        <w:shd w:val="clear" w:color="auto" w:fill="FFFFFF"/>
        <w:ind w:left="1320"/>
        <w:textAlignment w:val="baseline"/>
      </w:pPr>
      <w:r w:rsidRPr="00B87720">
        <w:t>the type of the road surface</w:t>
      </w:r>
    </w:p>
    <w:p w:rsidR="000F7B73" w:rsidRPr="00B87720" w:rsidRDefault="000F7B73" w:rsidP="00B87720">
      <w:pPr>
        <w:numPr>
          <w:ilvl w:val="0"/>
          <w:numId w:val="4"/>
        </w:numPr>
        <w:shd w:val="clear" w:color="auto" w:fill="FFFFFF"/>
        <w:ind w:left="1320"/>
        <w:textAlignment w:val="baseline"/>
      </w:pPr>
      <w:r w:rsidRPr="00B87720">
        <w:t>environmental conditions (humidity, temperature, etc.)</w:t>
      </w:r>
    </w:p>
    <w:p w:rsidR="000F7B73" w:rsidRPr="00B87720" w:rsidRDefault="000F7B73" w:rsidP="00B87720">
      <w:pPr>
        <w:pStyle w:val="NormalWeb"/>
        <w:shd w:val="clear" w:color="auto" w:fill="FFFFFF"/>
        <w:spacing w:before="0" w:beforeAutospacing="0" w:after="0" w:afterAutospacing="0"/>
        <w:textAlignment w:val="baseline"/>
        <w:rPr>
          <w:rFonts w:asciiTheme="minorHAnsi" w:eastAsiaTheme="minorHAnsi" w:hAnsiTheme="minorHAnsi" w:cstheme="minorBidi"/>
          <w:lang w:val="en-US" w:eastAsia="en-US"/>
        </w:rPr>
      </w:pPr>
      <w:r w:rsidRPr="00B87720">
        <w:rPr>
          <w:rFonts w:asciiTheme="minorHAnsi" w:eastAsiaTheme="minorHAnsi" w:hAnsiTheme="minorHAnsi" w:cstheme="minorBidi"/>
          <w:lang w:val="en-US" w:eastAsia="en-US"/>
        </w:rPr>
        <w:t>For our simulation purpose, we are going to take into account only the variation of the </w:t>
      </w:r>
      <w:r w:rsidRPr="00B87720">
        <w:rPr>
          <w:rFonts w:asciiTheme="minorHAnsi" w:eastAsiaTheme="minorHAnsi" w:hAnsiTheme="minorHAnsi" w:cstheme="minorBidi"/>
          <w:b/>
          <w:bCs/>
          <w:lang w:val="en-US" w:eastAsia="en-US"/>
        </w:rPr>
        <w:t>friction coefficient </w:t>
      </w:r>
      <w:r w:rsidRPr="00B87720">
        <w:rPr>
          <w:rFonts w:asciiTheme="minorHAnsi" w:eastAsiaTheme="minorHAnsi" w:hAnsiTheme="minorHAnsi" w:cstheme="minorBidi"/>
          <w:lang w:val="en-US" w:eastAsia="en-US"/>
        </w:rPr>
        <w:t>function on the </w:t>
      </w:r>
      <w:r w:rsidRPr="00B87720">
        <w:rPr>
          <w:rFonts w:asciiTheme="minorHAnsi" w:eastAsiaTheme="minorHAnsi" w:hAnsiTheme="minorHAnsi" w:cstheme="minorBidi"/>
          <w:b/>
          <w:bCs/>
          <w:lang w:val="en-US" w:eastAsia="en-US"/>
        </w:rPr>
        <w:t>longitudinal wheel slip</w:t>
      </w:r>
      <w:r w:rsidRPr="00B87720">
        <w:rPr>
          <w:rFonts w:asciiTheme="minorHAnsi" w:eastAsiaTheme="minorHAnsi" w:hAnsiTheme="minorHAnsi" w:cstheme="minorBidi"/>
          <w:lang w:val="en-US" w:eastAsia="en-US"/>
        </w:rPr>
        <w:t>.</w:t>
      </w:r>
    </w:p>
    <w:p w:rsidR="000F7B73" w:rsidRDefault="000F7B73" w:rsidP="00475930">
      <w:pPr>
        <w:ind w:left="360"/>
        <w:jc w:val="both"/>
      </w:pPr>
    </w:p>
    <w:p w:rsidR="008501D2" w:rsidRDefault="008501D2" w:rsidP="00475930">
      <w:pPr>
        <w:ind w:left="360"/>
        <w:jc w:val="both"/>
      </w:pPr>
    </w:p>
    <w:p w:rsidR="008501D2" w:rsidRDefault="008501D2" w:rsidP="00475930">
      <w:pPr>
        <w:ind w:left="360"/>
        <w:jc w:val="both"/>
      </w:pPr>
    </w:p>
    <w:p w:rsidR="008501D2" w:rsidRDefault="008501D2" w:rsidP="00475930">
      <w:pPr>
        <w:ind w:left="360"/>
        <w:jc w:val="both"/>
      </w:pPr>
    </w:p>
    <w:p w:rsidR="008501D2" w:rsidRDefault="008501D2" w:rsidP="00475930">
      <w:pPr>
        <w:ind w:left="360"/>
        <w:jc w:val="both"/>
      </w:pPr>
    </w:p>
    <w:p w:rsidR="003E3835" w:rsidRDefault="003E3835" w:rsidP="003E3835">
      <w:pPr>
        <w:ind w:left="360"/>
      </w:pPr>
    </w:p>
    <w:p w:rsidR="00066AAD" w:rsidRDefault="00066AAD" w:rsidP="003E3835">
      <w:pPr>
        <w:ind w:left="360"/>
      </w:pPr>
    </w:p>
    <w:p w:rsidR="00066AAD" w:rsidRDefault="00066AAD" w:rsidP="003E3835">
      <w:pPr>
        <w:ind w:left="360"/>
      </w:pPr>
    </w:p>
    <w:p w:rsidR="00066AAD" w:rsidRDefault="00066AAD" w:rsidP="003E3835">
      <w:pPr>
        <w:ind w:left="360"/>
      </w:pPr>
    </w:p>
    <w:p w:rsidR="00066AAD" w:rsidRDefault="00066AAD" w:rsidP="003E3835">
      <w:pPr>
        <w:ind w:left="360"/>
      </w:pPr>
    </w:p>
    <w:p w:rsidR="00066AAD" w:rsidRDefault="00066AAD" w:rsidP="003E3835">
      <w:pPr>
        <w:ind w:left="360"/>
      </w:pPr>
    </w:p>
    <w:p w:rsidR="00066AAD" w:rsidRDefault="00066AAD" w:rsidP="003E3835">
      <w:pPr>
        <w:ind w:left="360"/>
      </w:pPr>
    </w:p>
    <w:p w:rsidR="00066AAD" w:rsidRDefault="00066AAD" w:rsidP="003E3835">
      <w:pPr>
        <w:ind w:left="360"/>
      </w:pPr>
    </w:p>
    <w:p w:rsidR="00066AAD" w:rsidRDefault="00066AAD" w:rsidP="003E3835">
      <w:pPr>
        <w:ind w:left="360"/>
      </w:pPr>
    </w:p>
    <w:p w:rsidR="00066AAD" w:rsidRPr="007B1EE7" w:rsidRDefault="00066AAD" w:rsidP="003E3835">
      <w:pPr>
        <w:ind w:left="360"/>
      </w:pPr>
    </w:p>
    <w:p w:rsidR="007B1EE7" w:rsidRDefault="007B1EE7" w:rsidP="007B1EE7">
      <w:pPr>
        <w:ind w:left="360"/>
        <w:jc w:val="both"/>
      </w:pPr>
    </w:p>
    <w:p w:rsidR="007524C7" w:rsidRDefault="007524C7" w:rsidP="007B1EE7">
      <w:pPr>
        <w:ind w:left="360"/>
        <w:jc w:val="both"/>
      </w:pPr>
    </w:p>
    <w:p w:rsidR="00735FA1" w:rsidRDefault="00735FA1" w:rsidP="007B1EE7">
      <w:pPr>
        <w:ind w:left="360"/>
        <w:jc w:val="both"/>
      </w:pPr>
    </w:p>
    <w:p w:rsidR="00B3370D" w:rsidRDefault="00B3370D" w:rsidP="007B1EE7">
      <w:pPr>
        <w:ind w:left="360"/>
        <w:jc w:val="both"/>
      </w:pPr>
    </w:p>
    <w:p w:rsidR="00B3370D" w:rsidRDefault="00B3370D" w:rsidP="007B1EE7">
      <w:pPr>
        <w:ind w:left="360"/>
        <w:jc w:val="both"/>
      </w:pPr>
    </w:p>
    <w:p w:rsidR="00B3370D" w:rsidRDefault="00B3370D" w:rsidP="007B1EE7">
      <w:pPr>
        <w:ind w:left="360"/>
        <w:jc w:val="both"/>
      </w:pPr>
    </w:p>
    <w:p w:rsidR="00735FA1" w:rsidRDefault="00735FA1" w:rsidP="007B1EE7">
      <w:pPr>
        <w:ind w:left="360"/>
        <w:jc w:val="both"/>
      </w:pPr>
    </w:p>
    <w:p w:rsidR="00735FA1" w:rsidRDefault="00735FA1" w:rsidP="007B1EE7">
      <w:pPr>
        <w:ind w:left="360"/>
        <w:jc w:val="both"/>
      </w:pPr>
    </w:p>
    <w:p w:rsidR="007524C7" w:rsidRPr="0090515A" w:rsidRDefault="007524C7" w:rsidP="0090515A">
      <w:pPr>
        <w:pStyle w:val="ListParagraph"/>
        <w:numPr>
          <w:ilvl w:val="0"/>
          <w:numId w:val="1"/>
        </w:numPr>
        <w:rPr>
          <w:b/>
          <w:bCs/>
          <w:sz w:val="28"/>
          <w:szCs w:val="28"/>
        </w:rPr>
      </w:pPr>
      <w:r w:rsidRPr="0090515A">
        <w:rPr>
          <w:b/>
          <w:bCs/>
          <w:sz w:val="28"/>
          <w:szCs w:val="28"/>
        </w:rPr>
        <w:t xml:space="preserve">Model </w:t>
      </w:r>
      <w:r w:rsidR="00600F04" w:rsidRPr="0090515A">
        <w:rPr>
          <w:b/>
          <w:bCs/>
          <w:sz w:val="28"/>
          <w:szCs w:val="28"/>
        </w:rPr>
        <w:t xml:space="preserve">Based </w:t>
      </w:r>
      <w:r w:rsidRPr="0090515A">
        <w:rPr>
          <w:b/>
          <w:bCs/>
          <w:sz w:val="28"/>
          <w:szCs w:val="28"/>
        </w:rPr>
        <w:t>Design in Simulink</w:t>
      </w:r>
    </w:p>
    <w:p w:rsidR="007524C7" w:rsidRDefault="007524C7"/>
    <w:p w:rsidR="007524C7" w:rsidRDefault="00735FA1">
      <w:r>
        <w:rPr>
          <w:noProof/>
        </w:rPr>
        <w:drawing>
          <wp:inline distT="0" distB="0" distL="0" distR="0">
            <wp:extent cx="7119461" cy="3063240"/>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1" t="-559" r="11250" b="559"/>
                    <a:stretch/>
                  </pic:blipFill>
                  <pic:spPr bwMode="auto">
                    <a:xfrm>
                      <a:off x="0" y="0"/>
                      <a:ext cx="7150721" cy="307669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16B22" w:rsidRDefault="00B16B22">
      <w:r>
        <w:t>Vehicle speed block controller</w:t>
      </w:r>
    </w:p>
    <w:p w:rsidR="00B16B22" w:rsidRDefault="00B16B22">
      <w:r>
        <w:rPr>
          <w:noProof/>
        </w:rPr>
        <w:drawing>
          <wp:inline distT="0" distB="0" distL="0" distR="0">
            <wp:extent cx="6858000" cy="30238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023870"/>
                    </a:xfrm>
                    <a:prstGeom prst="rect">
                      <a:avLst/>
                    </a:prstGeom>
                  </pic:spPr>
                </pic:pic>
              </a:graphicData>
            </a:graphic>
          </wp:inline>
        </w:drawing>
      </w:r>
    </w:p>
    <w:p w:rsidR="00735FA1" w:rsidRDefault="00735FA1"/>
    <w:p w:rsidR="003D306A" w:rsidRDefault="003D306A"/>
    <w:p w:rsidR="003D306A" w:rsidRDefault="003D306A"/>
    <w:p w:rsidR="003D306A" w:rsidRDefault="003D306A"/>
    <w:p w:rsidR="003D306A" w:rsidRDefault="003D306A"/>
    <w:p w:rsidR="003D306A" w:rsidRDefault="003D306A"/>
    <w:p w:rsidR="003D306A" w:rsidRDefault="003D306A"/>
    <w:p w:rsidR="003D306A" w:rsidRDefault="003D306A"/>
    <w:p w:rsidR="003D306A" w:rsidRDefault="003D306A"/>
    <w:p w:rsidR="003D306A" w:rsidRDefault="003D306A"/>
    <w:p w:rsidR="003D306A" w:rsidRDefault="003D306A"/>
    <w:p w:rsidR="003D306A" w:rsidRDefault="003D306A">
      <w:pPr>
        <w:rPr>
          <w:noProof/>
        </w:rPr>
      </w:pPr>
      <w:r>
        <w:rPr>
          <w:noProof/>
        </w:rPr>
        <w:lastRenderedPageBreak/>
        <w:t>Bang-Bang Controller design</w:t>
      </w:r>
    </w:p>
    <w:p w:rsidR="003D306A" w:rsidRDefault="003D306A">
      <w:r>
        <w:rPr>
          <w:noProof/>
        </w:rPr>
        <w:drawing>
          <wp:inline distT="0" distB="0" distL="0" distR="0">
            <wp:extent cx="6858000" cy="280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806700"/>
                    </a:xfrm>
                    <a:prstGeom prst="rect">
                      <a:avLst/>
                    </a:prstGeom>
                  </pic:spPr>
                </pic:pic>
              </a:graphicData>
            </a:graphic>
          </wp:inline>
        </w:drawing>
      </w:r>
    </w:p>
    <w:p w:rsidR="00A9174E" w:rsidRDefault="00A9174E">
      <w:r>
        <w:rPr>
          <w:noProof/>
        </w:rPr>
        <w:drawing>
          <wp:inline distT="0" distB="0" distL="0" distR="0">
            <wp:extent cx="7118226" cy="2796540"/>
            <wp:effectExtent l="0" t="0" r="698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20400" cy="2797394"/>
                    </a:xfrm>
                    <a:prstGeom prst="rect">
                      <a:avLst/>
                    </a:prstGeom>
                  </pic:spPr>
                </pic:pic>
              </a:graphicData>
            </a:graphic>
          </wp:inline>
        </w:drawing>
      </w:r>
    </w:p>
    <w:p w:rsidR="007524C7" w:rsidRDefault="007524C7">
      <w:r>
        <w:br w:type="page"/>
      </w:r>
    </w:p>
    <w:p w:rsidR="00AB01A4" w:rsidRDefault="00AB01A4" w:rsidP="007B1EE7">
      <w:pPr>
        <w:ind w:left="360"/>
        <w:jc w:val="both"/>
      </w:pPr>
    </w:p>
    <w:p w:rsidR="00AB01A4" w:rsidRPr="00037B54" w:rsidRDefault="00AB01A4" w:rsidP="00AF3B3B">
      <w:pPr>
        <w:jc w:val="both"/>
        <w:rPr>
          <w:b/>
          <w:bCs/>
        </w:rPr>
      </w:pPr>
    </w:p>
    <w:p w:rsidR="00AB01A4" w:rsidRPr="0090515A" w:rsidRDefault="00AB01A4" w:rsidP="0090515A">
      <w:pPr>
        <w:pStyle w:val="ListParagraph"/>
        <w:numPr>
          <w:ilvl w:val="0"/>
          <w:numId w:val="1"/>
        </w:numPr>
        <w:rPr>
          <w:b/>
          <w:bCs/>
          <w:sz w:val="28"/>
          <w:szCs w:val="28"/>
        </w:rPr>
      </w:pPr>
      <w:r w:rsidRPr="0090515A">
        <w:rPr>
          <w:b/>
          <w:bCs/>
          <w:sz w:val="28"/>
          <w:szCs w:val="28"/>
        </w:rPr>
        <w:t>Function Call backs</w:t>
      </w:r>
    </w:p>
    <w:p w:rsidR="005725CE" w:rsidRDefault="005725CE" w:rsidP="005725CE">
      <w:pPr>
        <w:ind w:left="360"/>
        <w:jc w:val="both"/>
      </w:pPr>
    </w:p>
    <w:p w:rsidR="009434B4" w:rsidRDefault="009434B4" w:rsidP="009434B4">
      <w:pPr>
        <w:pStyle w:val="ListParagraph"/>
        <w:rPr>
          <w:noProof/>
        </w:rPr>
      </w:pPr>
      <w:r>
        <w:rPr>
          <w:noProof/>
        </w:rPr>
        <w:t>To initialize value in workspace before simulating actual model.</w:t>
      </w:r>
      <w:r w:rsidR="00A97E78">
        <w:rPr>
          <w:noProof/>
        </w:rPr>
        <w:t xml:space="preserve"> We are intializing values like vehicle mass,speed,radius of wheel ,moment of inertia,wheel slip.</w:t>
      </w:r>
    </w:p>
    <w:p w:rsidR="00AB01A4" w:rsidRDefault="005725CE" w:rsidP="005725CE">
      <w:pPr>
        <w:pStyle w:val="ListParagraph"/>
        <w:jc w:val="center"/>
      </w:pPr>
      <w:r>
        <w:rPr>
          <w:noProof/>
        </w:rPr>
        <w:drawing>
          <wp:inline distT="0" distB="0" distL="0" distR="0">
            <wp:extent cx="6201878" cy="2656380"/>
            <wp:effectExtent l="19050" t="0" r="842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1878" cy="2656380"/>
                    </a:xfrm>
                    <a:prstGeom prst="rect">
                      <a:avLst/>
                    </a:prstGeom>
                  </pic:spPr>
                </pic:pic>
              </a:graphicData>
            </a:graphic>
          </wp:inline>
        </w:drawing>
      </w:r>
    </w:p>
    <w:p w:rsidR="005725CE" w:rsidRDefault="005725CE" w:rsidP="00A97E78">
      <w:pPr>
        <w:rPr>
          <w:noProof/>
        </w:rPr>
      </w:pPr>
    </w:p>
    <w:p w:rsidR="005725CE" w:rsidRDefault="005725CE" w:rsidP="005725CE">
      <w:pPr>
        <w:pStyle w:val="ListParagraph"/>
        <w:jc w:val="center"/>
        <w:rPr>
          <w:noProof/>
        </w:rPr>
      </w:pPr>
    </w:p>
    <w:p w:rsidR="005725CE" w:rsidRDefault="009332D5" w:rsidP="005725CE">
      <w:pPr>
        <w:pStyle w:val="ListParagraph"/>
        <w:jc w:val="center"/>
      </w:pPr>
      <w:r w:rsidRPr="009332D5">
        <w:rPr>
          <w:noProof/>
        </w:rPr>
        <w:drawing>
          <wp:inline distT="0" distB="0" distL="0" distR="0">
            <wp:extent cx="2236285" cy="2985809"/>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bwMode="auto">
                    <a:xfrm>
                      <a:off x="0" y="0"/>
                      <a:ext cx="2236285" cy="298580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5725CE">
        <w:rPr>
          <w:noProof/>
        </w:rPr>
        <w:drawing>
          <wp:inline distT="0" distB="0" distL="0" distR="0">
            <wp:extent cx="2236285" cy="295091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bwMode="auto">
                    <a:xfrm>
                      <a:off x="0" y="0"/>
                      <a:ext cx="2236285" cy="295091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32CF3" w:rsidRDefault="00F32CF3" w:rsidP="005725CE">
      <w:pPr>
        <w:pStyle w:val="ListParagraph"/>
        <w:jc w:val="center"/>
      </w:pPr>
    </w:p>
    <w:p w:rsidR="005725CE" w:rsidRPr="0090515A" w:rsidRDefault="00D7272B" w:rsidP="0090515A">
      <w:pPr>
        <w:pStyle w:val="ListParagraph"/>
        <w:numPr>
          <w:ilvl w:val="0"/>
          <w:numId w:val="1"/>
        </w:numPr>
        <w:rPr>
          <w:b/>
          <w:bCs/>
          <w:sz w:val="28"/>
          <w:szCs w:val="28"/>
        </w:rPr>
      </w:pPr>
      <w:r w:rsidRPr="0090515A">
        <w:rPr>
          <w:b/>
          <w:bCs/>
          <w:sz w:val="28"/>
          <w:szCs w:val="28"/>
        </w:rPr>
        <w:t>Solver Strategy</w:t>
      </w:r>
    </w:p>
    <w:p w:rsidR="00663743" w:rsidRDefault="00663743" w:rsidP="00D7272B">
      <w:pPr>
        <w:jc w:val="both"/>
        <w:rPr>
          <w:b/>
          <w:bCs/>
        </w:rPr>
      </w:pPr>
    </w:p>
    <w:p w:rsidR="00D7272B" w:rsidRPr="00F74CD3" w:rsidRDefault="005D2433" w:rsidP="00D7272B">
      <w:pPr>
        <w:jc w:val="both"/>
      </w:pPr>
      <w:r>
        <w:rPr>
          <w:noProof/>
        </w:rPr>
        <w:pict>
          <v:oval id="Oval 36" o:spid="_x0000_s1083" style="position:absolute;left:0;text-align:left;margin-left:0;margin-top:.75pt;width:62.4pt;height:41.4pt;z-index:251663360;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" filled="f" strokeweight="2pt">
            <v:stroke miterlimit="4" joinstyle="miter"/>
            <v:textbox inset="3pt,3pt,3pt,3pt"/>
            <w10:wrap anchorx="margin"/>
          </v:oval>
        </w:pict>
      </w:r>
      <w:r w:rsidR="00F74CD3" w:rsidRPr="00F74CD3">
        <w:t>Flowchart to choose solver</w:t>
      </w:r>
    </w:p>
    <w:p w:rsidR="00945F79" w:rsidRPr="00D7272B" w:rsidRDefault="005D2433" w:rsidP="00D7272B">
      <w:pPr>
        <w:jc w:val="both"/>
        <w:rPr>
          <w:b/>
          <w:bCs/>
        </w:rPr>
      </w:pPr>
      <w:r>
        <w:rPr>
          <w:b/>
          <w:bCs/>
          <w:noProof/>
        </w:rPr>
        <w:pict>
          <v:shape id="Text Box 74" o:spid="_x0000_s1082" type="#_x0000_t202" style="position:absolute;left:0;text-align:left;margin-left:252.6pt;margin-top:.35pt;width:39pt;height:15pt;z-index:2517053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" filled="f" stroked="f" strokeweight="1pt">
            <v:stroke miterlimit="4"/>
            <v:textbox style="mso-fit-shape-to-text:t" inset="4pt,4pt,4pt,4pt">
              <w:txbxContent>
                <w:p w:rsidR="00EC4E75" w:rsidRDefault="00EC4E75">
                  <w:r>
                    <w:t>Start</w:t>
                  </w:r>
                </w:p>
              </w:txbxContent>
            </v:textbox>
          </v:shape>
        </w:pict>
      </w:r>
    </w:p>
    <w:p w:rsidR="00D7272B" w:rsidRDefault="00D7272B" w:rsidP="00D7272B">
      <w:pPr>
        <w:pStyle w:val="ListParagraph"/>
      </w:pPr>
    </w:p>
    <w:p w:rsidR="00D7272B" w:rsidRDefault="005D2433" w:rsidP="005725CE">
      <w:pPr>
        <w:pStyle w:val="ListParagraph"/>
        <w:jc w:val="center"/>
      </w:pPr>
      <w:r>
        <w:rPr>
          <w:noProof/>
        </w:rPr>
        <w:pict>
          <v:shapetype id="_x0000_t32" coordsize="21600,21600" o:spt="32" o:oned="t" path="m,l21600,21600e" filled="f">
            <v:path arrowok="t" fillok="f" o:connecttype="none"/>
            <o:lock v:ext="edit" shapetype="t"/>
          </v:shapetype>
          <v:shape id="Straight Arrow Connector 47" o:spid="_x0000_s1081" type="#_x0000_t32" style="position:absolute;left:0;text-align:left;margin-left:0;margin-top:.65pt;width:0;height:30.6pt;z-index:251672576;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" strokeweight="3pt">
            <v:stroke endarrow="block" miterlimit="4" joinstyle="miter"/>
            <w10:wrap anchorx="margin"/>
          </v:shape>
        </w:pict>
      </w:r>
    </w:p>
    <w:p w:rsidR="00D7272B" w:rsidRDefault="00945F79" w:rsidP="00945F79">
      <w:pPr>
        <w:pStyle w:val="ListParagraph"/>
        <w:tabs>
          <w:tab w:val="left" w:pos="5028"/>
        </w:tabs>
      </w:pPr>
      <w:r>
        <w:tab/>
      </w:r>
    </w:p>
    <w:p w:rsidR="00D7272B" w:rsidRDefault="005D2433" w:rsidP="005725CE">
      <w:pPr>
        <w:pStyle w:val="ListParagraph"/>
        <w:jc w:val="center"/>
      </w:pPr>
      <w:r>
        <w:rPr>
          <w:noProof/>
        </w:rPr>
        <w:pict>
          <v:shapetype id="_x0000_t110" coordsize="21600,21600" o:spt="110" path="m10800,l,10800,10800,21600,21600,10800xe">
            <v:stroke joinstyle="miter"/>
            <v:path gradientshapeok="t" o:connecttype="rect" textboxrect="5400,5400,16200,16200"/>
          </v:shapetype>
          <v:shape id="Flowchart: Decision 37" o:spid="_x0000_s1080" type="#_x0000_t110" style="position:absolute;left:0;text-align:left;margin-left:190.2pt;margin-top:4pt;width:161.1pt;height:93.3pt;z-index:25166438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" filled="f" strokeweight="2pt">
            <v:stroke miterlimit="4"/>
            <v:textbox style="mso-fit-shape-to-text:t" inset="3pt,3pt,3pt,3pt"/>
            <w10:wrap anchorx="margin"/>
          </v:shape>
        </w:pict>
      </w:r>
    </w:p>
    <w:p w:rsidR="00D7272B" w:rsidRDefault="00D7272B" w:rsidP="005725CE">
      <w:pPr>
        <w:pStyle w:val="ListParagraph"/>
        <w:jc w:val="center"/>
      </w:pPr>
    </w:p>
    <w:p w:rsidR="00D7272B" w:rsidRDefault="00D7272B" w:rsidP="005725CE">
      <w:pPr>
        <w:pStyle w:val="ListParagraph"/>
        <w:jc w:val="center"/>
      </w:pPr>
    </w:p>
    <w:p w:rsidR="00D7272B" w:rsidRDefault="005D2433" w:rsidP="005725CE">
      <w:pPr>
        <w:pStyle w:val="ListParagraph"/>
        <w:jc w:val="center"/>
      </w:pPr>
      <w:r>
        <w:rPr>
          <w:noProof/>
        </w:rPr>
        <w:pict>
          <v:shape id="Straight Arrow Connector 72" o:spid="_x0000_s1079" type="#_x0000_t32" style="position:absolute;left:0;text-align:left;margin-left:351.6pt;margin-top:10.5pt;width:0;height:47.4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" strokeweight="3pt">
            <v:stroke endarrow="block" miterlimit="4" joinstyle="miter"/>
          </v:shape>
        </w:pict>
      </w:r>
      <w:r>
        <w:rPr>
          <w:noProof/>
        </w:rPr>
        <w:pict>
          <v:shape id="Straight Arrow Connector 70" o:spid="_x0000_s1078" type="#_x0000_t32" style="position:absolute;left:0;text-align:left;margin-left:190.8pt;margin-top:11.1pt;width:0;height:47.4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" strokeweight="3pt">
            <v:stroke endarrow="block" miterlimit="4" joinstyle="miter"/>
          </v:shape>
        </w:pict>
      </w:r>
      <w:r>
        <w:rPr>
          <w:noProof/>
        </w:rPr>
        <w:pict>
          <v:shape id="Text Box 38" o:spid="_x0000_s1077" type="#_x0000_t202" style="position:absolute;left:0;text-align:left;margin-left:181.2pt;margin-top:.9pt;width:144.6pt;height:21.6pt;z-index:25166540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" filled="f" stroked="f" strokeweight="1pt">
            <v:stroke miterlimit="4"/>
            <v:textbox style="mso-fit-shape-to-text:t" inset="4pt,4pt,4pt,4pt">
              <w:txbxContent>
                <w:p w:rsidR="007E38C0" w:rsidRDefault="007E38C0" w:rsidP="007E38C0">
                  <w:pPr>
                    <w:pStyle w:val="ListParagraph"/>
                    <w:tabs>
                      <w:tab w:val="left" w:pos="5112"/>
                    </w:tabs>
                  </w:pPr>
                  <w:r>
                    <w:t>Convert to C code?</w:t>
                  </w:r>
                </w:p>
                <w:p w:rsidR="007E38C0" w:rsidRDefault="007E38C0"/>
              </w:txbxContent>
            </v:textbox>
          </v:shape>
        </w:pict>
      </w:r>
    </w:p>
    <w:p w:rsidR="00D7272B" w:rsidRDefault="005D2433" w:rsidP="005725CE">
      <w:pPr>
        <w:pStyle w:val="ListParagraph"/>
        <w:jc w:val="center"/>
      </w:pPr>
      <w:r>
        <w:rPr>
          <w:noProof/>
        </w:rPr>
        <w:pict>
          <v:shape id="Text Box 48" o:spid="_x0000_s1076" type="#_x0000_t202" style="position:absolute;left:0;text-align:left;margin-left:163.2pt;margin-top:5.25pt;width:41.4pt;height:20.4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" filled="f" stroked="f" strokeweight="1pt">
            <v:stroke miterlimit="4"/>
            <v:textbox style="mso-fit-shape-to-text:t" inset="4pt,4pt,4pt,4pt">
              <w:txbxContent>
                <w:p w:rsidR="003966E4" w:rsidRDefault="003966E4">
                  <w:r>
                    <w:t>yes</w:t>
                  </w:r>
                </w:p>
              </w:txbxContent>
            </v:textbox>
          </v:shape>
        </w:pict>
      </w:r>
    </w:p>
    <w:p w:rsidR="00D7272B" w:rsidRDefault="005D2433" w:rsidP="005725CE">
      <w:pPr>
        <w:pStyle w:val="ListParagraph"/>
        <w:jc w:val="center"/>
      </w:pPr>
      <w:r>
        <w:rPr>
          <w:noProof/>
        </w:rPr>
        <w:pict>
          <v:shape id="Text Box 49" o:spid="_x0000_s1030" type="#_x0000_t202" style="position:absolute;left:0;text-align:left;margin-left:362.4pt;margin-top:2.4pt;width:32.4pt;height:13.8pt;z-index:2516746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" filled="f" stroked="f" strokeweight="1pt">
            <v:stroke miterlimit="4"/>
            <v:textbox style="mso-fit-shape-to-text:t" inset="4pt,4pt,4pt,4pt">
              <w:txbxContent>
                <w:p w:rsidR="003966E4" w:rsidRDefault="003966E4">
                  <w:r>
                    <w:t>No</w:t>
                  </w:r>
                </w:p>
              </w:txbxContent>
            </v:textbox>
          </v:shape>
        </w:pict>
      </w:r>
    </w:p>
    <w:p w:rsidR="00D7272B" w:rsidRDefault="005D2433" w:rsidP="005725CE">
      <w:pPr>
        <w:pStyle w:val="ListParagraph"/>
        <w:jc w:val="center"/>
      </w:pPr>
      <w:r>
        <w:rPr>
          <w:noProof/>
        </w:rPr>
        <w:pict>
          <v:shape id="Text Box 41" o:spid="_x0000_s1031" type="#_x0000_t202" style="position:absolute;left:0;text-align:left;margin-left:351.9pt;margin-top:6.8pt;width:115.8pt;height:58.2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" filled="f" stroked="f" strokeweight="1pt">
            <v:stroke miterlimit="4"/>
            <v:textbox inset="4pt,4pt,4pt,4pt">
              <w:txbxContent>
                <w:p w:rsidR="00062207" w:rsidRDefault="00062207">
                  <w:r>
                    <w:t>Variable step solver</w:t>
                  </w:r>
                </w:p>
              </w:txbxContent>
            </v:textbox>
          </v:shape>
        </w:pict>
      </w:r>
    </w:p>
    <w:p w:rsidR="00D7272B" w:rsidRDefault="005D2433" w:rsidP="005725CE">
      <w:pPr>
        <w:pStyle w:val="ListParagraph"/>
        <w:jc w:val="center"/>
      </w:pPr>
      <w:r>
        <w:rPr>
          <w:noProof/>
        </w:rPr>
        <w:pict>
          <v:shape id="Text Box 73" o:spid="_x0000_s1032" type="#_x0000_t202" style="position:absolute;left:0;text-align:left;margin-left:89.4pt;margin-top:11.75pt;width:98.4pt;height:31.2pt;z-index:251704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" filled="f" stroked="f" strokeweight="1pt">
            <v:stroke miterlimit="4"/>
            <v:textbox style="mso-fit-shape-to-text:t" inset="4pt,4pt,4pt,4pt">
              <w:txbxContent>
                <w:p w:rsidR="00F769BA" w:rsidRDefault="00F769BA">
                  <w:r>
                    <w:t>Fixed step solver</w:t>
                  </w:r>
                </w:p>
              </w:txbxContent>
            </v:textbox>
          </v:shape>
        </w:pict>
      </w:r>
      <w:r>
        <w:rPr>
          <w:noProof/>
        </w:rPr>
        <w:pict>
          <v:shapetype id="_x0000_t109" coordsize="21600,21600" o:spt="109" path="m,l,21600r21600,l21600,xe">
            <v:stroke joinstyle="miter"/>
            <v:path gradientshapeok="t" o:connecttype="rect"/>
          </v:shapetype>
          <v:shape id="Flowchart: Process 40" o:spid="_x0000_s1075" type="#_x0000_t109" style="position:absolute;left:0;text-align:left;margin-left:345.6pt;margin-top:2.75pt;width:132pt;height:50.4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" filled="f" strokeweight="2pt">
            <v:stroke miterlimit="4"/>
            <v:textbox inset="3pt,3pt,3pt,3pt"/>
          </v:shape>
        </w:pict>
      </w:r>
      <w:r>
        <w:rPr>
          <w:noProof/>
        </w:rPr>
        <w:pict>
          <v:shape id="Flowchart: Process 39" o:spid="_x0000_s1074" type="#_x0000_t109" style="position:absolute;left:0;text-align:left;margin-left:79.2pt;margin-top:3.95pt;width:118.5pt;height:49.2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" filled="f" strokeweight="2pt">
            <v:stroke miterlimit="4"/>
            <v:textbox inset="3pt,3pt,3pt,3pt"/>
          </v:shape>
        </w:pict>
      </w:r>
    </w:p>
    <w:p w:rsidR="00D7272B" w:rsidRDefault="00D7272B" w:rsidP="005725CE">
      <w:pPr>
        <w:pStyle w:val="ListParagraph"/>
        <w:jc w:val="center"/>
      </w:pPr>
    </w:p>
    <w:p w:rsidR="00D7272B" w:rsidRDefault="00D7272B" w:rsidP="005725CE">
      <w:pPr>
        <w:pStyle w:val="ListParagraph"/>
        <w:jc w:val="center"/>
      </w:pPr>
    </w:p>
    <w:p w:rsidR="00D7272B" w:rsidRDefault="005D2433" w:rsidP="005725CE">
      <w:pPr>
        <w:pStyle w:val="ListParagraph"/>
        <w:jc w:val="center"/>
      </w:pPr>
      <w:r>
        <w:rPr>
          <w:noProof/>
        </w:rPr>
        <w:pict>
          <v:shape id="Straight Arrow Connector 56" o:spid="_x0000_s1073" type="#_x0000_t32" style="position:absolute;left:0;text-align:left;margin-left:402.6pt;margin-top:12.85pt;width:0;height:42.6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" strokeweight="3pt">
            <v:stroke endarrow="block" miterlimit="4" joinstyle="miter"/>
          </v:shape>
        </w:pict>
      </w:r>
    </w:p>
    <w:p w:rsidR="00D7272B" w:rsidRDefault="005D2433" w:rsidP="005725CE">
      <w:pPr>
        <w:pStyle w:val="ListParagraph"/>
        <w:jc w:val="center"/>
      </w:pPr>
      <w:r>
        <w:rPr>
          <w:noProof/>
        </w:rPr>
        <w:pict>
          <v:shape id="Straight Arrow Connector 54" o:spid="_x0000_s1072" type="#_x0000_t32" style="position:absolute;left:0;text-align:left;margin-left:130.5pt;margin-top:.7pt;width:0;height:48.6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" strokeweight="3pt">
            <v:stroke endarrow="block" miterlimit="4" joinstyle="miter"/>
          </v:shape>
        </w:pict>
      </w:r>
    </w:p>
    <w:p w:rsidR="00D7272B" w:rsidRDefault="00D7272B" w:rsidP="005725CE">
      <w:pPr>
        <w:pStyle w:val="ListParagraph"/>
        <w:jc w:val="center"/>
      </w:pPr>
    </w:p>
    <w:p w:rsidR="00D7272B" w:rsidRDefault="00062207" w:rsidP="00062207">
      <w:pPr>
        <w:pStyle w:val="ListParagraph"/>
        <w:tabs>
          <w:tab w:val="left" w:pos="1620"/>
        </w:tabs>
      </w:pPr>
      <w:r>
        <w:tab/>
      </w:r>
    </w:p>
    <w:p w:rsidR="00D7272B" w:rsidRDefault="005D2433" w:rsidP="005725CE">
      <w:pPr>
        <w:pStyle w:val="ListParagraph"/>
        <w:jc w:val="center"/>
      </w:pPr>
      <w:r>
        <w:rPr>
          <w:noProof/>
        </w:rPr>
        <w:pict>
          <v:shape id="Flowchart: Decision 50" o:spid="_x0000_s1071" type="#_x0000_t110" style="position:absolute;left:0;text-align:left;margin-left:339.6pt;margin-top:.9pt;width:134.4pt;height:83.7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" filled="f" strokeweight="2pt">
            <v:stroke miterlimit="4"/>
            <v:textbox inset="3pt,3pt,3pt,3pt"/>
          </v:shape>
        </w:pict>
      </w:r>
      <w:r>
        <w:rPr>
          <w:noProof/>
        </w:rPr>
        <w:pict>
          <v:shape id="Flowchart: Decision 51" o:spid="_x0000_s1070" type="#_x0000_t110" style="position:absolute;left:0;text-align:left;margin-left:56.7pt;margin-top:8.1pt;width:144.3pt;height:86.7pt;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" filled="f" strokeweight="2pt">
            <v:stroke miterlimit="4"/>
            <v:textbox inset="3pt,3pt,3pt,3pt"/>
          </v:shape>
        </w:pict>
      </w:r>
    </w:p>
    <w:p w:rsidR="00D7272B" w:rsidRDefault="005D2433" w:rsidP="00062207">
      <w:pPr>
        <w:pStyle w:val="ListParagraph"/>
        <w:tabs>
          <w:tab w:val="left" w:pos="2232"/>
        </w:tabs>
      </w:pPr>
      <w:r>
        <w:rPr>
          <w:noProof/>
        </w:rPr>
        <w:pict>
          <v:shape id="Text Box 53" o:spid="_x0000_s1033" type="#_x0000_t202" style="position:absolute;left:0;text-align:left;margin-left:365.4pt;margin-top:12.15pt;width:97.2pt;height:17.4pt;z-index:251680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" filled="f" stroked="f" strokeweight="1pt">
            <v:stroke miterlimit="4"/>
            <v:textbox style="mso-fit-shape-to-text:t" inset="4pt,4pt,4pt,4pt">
              <w:txbxContent>
                <w:p w:rsidR="009D5048" w:rsidRDefault="009D5048" w:rsidP="009D5048">
                  <w:r>
                    <w:t>Continuous or discrete?</w:t>
                  </w:r>
                </w:p>
              </w:txbxContent>
            </v:textbox>
          </v:shape>
        </w:pict>
      </w:r>
      <w:r w:rsidR="00062207">
        <w:tab/>
      </w:r>
    </w:p>
    <w:p w:rsidR="00D7272B" w:rsidRDefault="005D2433" w:rsidP="005725CE">
      <w:pPr>
        <w:pStyle w:val="ListParagraph"/>
        <w:jc w:val="center"/>
      </w:pPr>
      <w:r>
        <w:rPr>
          <w:noProof/>
        </w:rPr>
        <w:pict>
          <v:shape id="Straight Arrow Connector 80" o:spid="_x0000_s1069" type="#_x0000_t32" style="position:absolute;left:0;text-align:left;margin-left:606.9pt;margin-top:18.35pt;width:0;height:48.6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" strokeweight="3pt">
            <v:stroke endarrow="block" miterlimit="4" joinstyle="miter"/>
          </v:shape>
        </w:pict>
      </w:r>
      <w:r>
        <w:rPr>
          <w:noProof/>
        </w:rPr>
        <w:pict>
          <v:shape id="Text Box 52" o:spid="_x0000_s1034" type="#_x0000_t202" style="position:absolute;left:0;text-align:left;margin-left:89.4pt;margin-top:7.85pt;width:97.2pt;height:17.4pt;z-index:2516787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" filled="f" stroked="f" strokeweight="1pt">
            <v:stroke miterlimit="4"/>
            <v:textbox style="mso-fit-shape-to-text:t" inset="4pt,4pt,4pt,4pt">
              <w:txbxContent>
                <w:p w:rsidR="009D5048" w:rsidRDefault="009D5048">
                  <w:r>
                    <w:t>Continuous or discrete?</w:t>
                  </w:r>
                </w:p>
              </w:txbxContent>
            </v:textbox>
          </v:shape>
        </w:pict>
      </w:r>
    </w:p>
    <w:p w:rsidR="00D7272B" w:rsidRDefault="005D2433" w:rsidP="005725CE">
      <w:pPr>
        <w:pStyle w:val="ListParagraph"/>
        <w:jc w:val="center"/>
      </w:pPr>
      <w:r>
        <w:rPr>
          <w:noProof/>
        </w:rPr>
        <w:pict>
          <v:shape id="Straight Arrow Connector 82" o:spid="_x0000_s1068" type="#_x0000_t32" style="position:absolute;left:0;text-align:left;margin-left:475.8pt;margin-top:4.4pt;width:0;height:56.4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" strokeweight="3pt">
            <v:stroke endarrow="block" miterlimit="4" joinstyle="miter"/>
          </v:shape>
        </w:pict>
      </w:r>
      <w:r>
        <w:rPr>
          <w:noProof/>
        </w:rPr>
        <w:pict>
          <v:shape id="Straight Arrow Connector 81" o:spid="_x0000_s1067" type="#_x0000_t32" style="position:absolute;left:0;text-align:left;margin-left:339.6pt;margin-top:2pt;width:.6pt;height:60.6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" strokeweight="3pt">
            <v:stroke endarrow="block" miterlimit="4" joinstyle="miter"/>
          </v:shape>
        </w:pict>
      </w:r>
    </w:p>
    <w:p w:rsidR="00D7272B" w:rsidRDefault="005D2433" w:rsidP="005725CE">
      <w:pPr>
        <w:pStyle w:val="ListParagraph"/>
        <w:jc w:val="center"/>
      </w:pPr>
      <w:r>
        <w:rPr>
          <w:noProof/>
        </w:rPr>
        <w:pict>
          <v:shape id="Text Box 85" o:spid="_x0000_s1035" type="#_x0000_t202" style="position:absolute;left:0;text-align:left;margin-left:285.6pt;margin-top:12.35pt;width:60pt;height:14.4pt;z-index:2517217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" filled="f" stroked="f" strokeweight="1pt">
            <v:stroke miterlimit="4"/>
            <v:textbox style="mso-fit-shape-to-text:t" inset="4pt,4pt,4pt,4pt">
              <w:txbxContent>
                <w:p w:rsidR="00585F34" w:rsidRDefault="00585F34">
                  <w:r>
                    <w:t>Discrete</w:t>
                  </w:r>
                </w:p>
              </w:txbxContent>
            </v:textbox>
          </v:shape>
        </w:pict>
      </w:r>
      <w:r>
        <w:rPr>
          <w:noProof/>
        </w:rPr>
        <w:pict>
          <v:shape id="Straight Arrow Connector 76" o:spid="_x0000_s1066" type="#_x0000_t32" style="position:absolute;left:0;text-align:left;margin-left:198.3pt;margin-top:.65pt;width:0;height:48.6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" strokeweight="3pt">
            <v:stroke endarrow="block" miterlimit="4" joinstyle="miter"/>
          </v:shape>
        </w:pict>
      </w:r>
      <w:r>
        <w:rPr>
          <w:noProof/>
        </w:rPr>
        <w:pict>
          <v:shape id="Straight Arrow Connector 75" o:spid="_x0000_s1065" type="#_x0000_t32" style="position:absolute;left:0;text-align:left;margin-left:58.5pt;margin-top:.05pt;width:0;height:48.6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" strokeweight="3pt">
            <v:stroke endarrow="block" miterlimit="4" joinstyle="miter"/>
          </v:shape>
        </w:pict>
      </w:r>
    </w:p>
    <w:p w:rsidR="00D7272B" w:rsidRDefault="005D2433" w:rsidP="005725CE">
      <w:pPr>
        <w:pStyle w:val="ListParagraph"/>
        <w:jc w:val="center"/>
      </w:pPr>
      <w:r>
        <w:rPr>
          <w:noProof/>
        </w:rPr>
        <w:pict>
          <v:shape id="Text Box 86" o:spid="_x0000_s1036" type="#_x0000_t202" style="position:absolute;left:0;text-align:left;margin-left:474.6pt;margin-top:.55pt;width:78.6pt;height:14.4pt;z-index:2517237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" filled="f" stroked="f" strokeweight="1pt">
            <v:stroke miterlimit="4"/>
            <v:textbox style="mso-fit-shape-to-text:t" inset="4pt,4pt,4pt,4pt">
              <w:txbxContent>
                <w:p w:rsidR="00585F34" w:rsidRDefault="00585F34">
                  <w:r>
                    <w:t>Continuous</w:t>
                  </w:r>
                </w:p>
              </w:txbxContent>
            </v:textbox>
          </v:shape>
        </w:pict>
      </w:r>
      <w:r>
        <w:rPr>
          <w:noProof/>
        </w:rPr>
        <w:pict>
          <v:shape id="Text Box 84" o:spid="_x0000_s1037" type="#_x0000_t202" style="position:absolute;left:0;text-align:left;margin-left:201.6pt;margin-top:1.15pt;width:78.6pt;height:14.4pt;z-index:2517196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" filled="f" stroked="f" strokeweight="1pt">
            <v:stroke miterlimit="4"/>
            <v:textbox style="mso-fit-shape-to-text:t" inset="4pt,4pt,4pt,4pt">
              <w:txbxContent>
                <w:p w:rsidR="00585F34" w:rsidRDefault="00585F34">
                  <w:r>
                    <w:t>Continuous</w:t>
                  </w:r>
                </w:p>
              </w:txbxContent>
            </v:textbox>
          </v:shape>
        </w:pict>
      </w:r>
      <w:r>
        <w:rPr>
          <w:noProof/>
        </w:rPr>
        <w:pict>
          <v:shape id="Text Box 83" o:spid="_x0000_s1038" type="#_x0000_t202" style="position:absolute;left:0;text-align:left;margin-left:1.2pt;margin-top:.55pt;width:60pt;height:14.4pt;z-index:2517176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" filled="f" stroked="f" strokeweight="1pt">
            <v:stroke miterlimit="4"/>
            <v:textbox style="mso-fit-shape-to-text:t" inset="4pt,4pt,4pt,4pt">
              <w:txbxContent>
                <w:p w:rsidR="00585F34" w:rsidRDefault="00585F34">
                  <w:r>
                    <w:t>Discrete</w:t>
                  </w:r>
                </w:p>
              </w:txbxContent>
            </v:textbox>
          </v:shape>
        </w:pict>
      </w:r>
    </w:p>
    <w:p w:rsidR="00D7272B" w:rsidRDefault="00D7272B" w:rsidP="005725CE">
      <w:pPr>
        <w:pStyle w:val="ListParagraph"/>
        <w:jc w:val="center"/>
      </w:pPr>
    </w:p>
    <w:p w:rsidR="00D7272B" w:rsidRDefault="005D2433" w:rsidP="005725CE">
      <w:pPr>
        <w:pStyle w:val="ListParagraph"/>
        <w:jc w:val="center"/>
      </w:pPr>
      <w:r>
        <w:rPr>
          <w:noProof/>
        </w:rPr>
        <w:pict>
          <v:shape id="Flowchart: Process 65" o:spid="_x0000_s1064" type="#_x0000_t109" style="position:absolute;left:0;text-align:left;margin-left:424.8pt;margin-top:8.65pt;width:106.2pt;height:55.9pt;z-index:251695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" filled="f" strokeweight="2pt">
            <v:stroke miterlimit="4"/>
            <v:textbox inset="3pt,3pt,3pt,3pt"/>
          </v:shape>
        </w:pict>
      </w:r>
      <w:r>
        <w:rPr>
          <w:noProof/>
        </w:rPr>
        <w:pict>
          <v:shape id="Flowchart: Process 64" o:spid="_x0000_s1063" type="#_x0000_t109" style="position:absolute;left:0;text-align:left;margin-left:282pt;margin-top:8.65pt;width:102pt;height:57.85pt;z-index:2516930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" filled="f" strokeweight="2pt">
            <v:stroke miterlimit="4"/>
            <v:textbox inset="3pt,3pt,3pt,3pt"/>
          </v:shape>
        </w:pict>
      </w:r>
      <w:r>
        <w:rPr>
          <w:noProof/>
        </w:rPr>
        <w:pict>
          <v:shape id="Flowchart: Process 58" o:spid="_x0000_s1062" type="#_x0000_t109" style="position:absolute;left:0;text-align:left;margin-left:149.4pt;margin-top:12.25pt;width:90.6pt;height:57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" filled="f" strokeweight="2pt">
            <v:stroke miterlimit="4"/>
            <v:textbox style="mso-fit-shape-to-text:t" inset="3pt,3pt,3pt,3pt"/>
          </v:shape>
        </w:pict>
      </w:r>
    </w:p>
    <w:p w:rsidR="00D7272B" w:rsidRDefault="005D2433" w:rsidP="005725CE">
      <w:pPr>
        <w:pStyle w:val="ListParagraph"/>
        <w:jc w:val="center"/>
      </w:pPr>
      <w:r>
        <w:rPr>
          <w:noProof/>
        </w:rPr>
        <w:pict>
          <v:shape id="Text Box 67" o:spid="_x0000_s1039" type="#_x0000_t202" style="position:absolute;left:0;text-align:left;margin-left:433.8pt;margin-top:.3pt;width:90pt;height:36pt;z-index:2516981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" filled="f" stroked="f" strokeweight="1pt">
            <v:stroke miterlimit="4"/>
            <v:textbox style="mso-fit-shape-to-text:t" inset="4pt,4pt,4pt,4pt">
              <w:txbxContent>
                <w:p w:rsidR="00CB64AE" w:rsidRDefault="00CB64AE" w:rsidP="00B321A9">
                  <w:r>
                    <w:t>Variable Step Continuous Solver</w:t>
                  </w:r>
                </w:p>
              </w:txbxContent>
            </v:textbox>
          </v:shape>
        </w:pict>
      </w:r>
      <w:r>
        <w:rPr>
          <w:noProof/>
        </w:rPr>
        <w:pict>
          <v:shape id="Text Box 66" o:spid="_x0000_s1040" type="#_x0000_t202" style="position:absolute;left:0;text-align:left;margin-left:293.4pt;margin-top:.45pt;width:85.2pt;height:49.8pt;z-index:2516961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" filled="f" stroked="f" strokeweight="1pt">
            <v:stroke miterlimit="4"/>
            <v:textbox style="mso-fit-shape-to-text:t" inset="4pt,4pt,4pt,4pt">
              <w:txbxContent>
                <w:p w:rsidR="00CB64AE" w:rsidRDefault="00CB64AE">
                  <w:r>
                    <w:t>Variable step discrete solver</w:t>
                  </w:r>
                </w:p>
              </w:txbxContent>
            </v:textbox>
          </v:shape>
        </w:pict>
      </w:r>
      <w:r>
        <w:rPr>
          <w:noProof/>
        </w:rPr>
        <w:pict>
          <v:shape id="Text Box 60" o:spid="_x0000_s1041" type="#_x0000_t202" style="position:absolute;left:0;text-align:left;margin-left:151.8pt;margin-top:1.1pt;width:90pt;height:36pt;z-index:2516889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" filled="f" stroked="f" strokeweight="1pt">
            <v:stroke miterlimit="4"/>
            <v:textbox style="mso-fit-shape-to-text:t" inset="4pt,4pt,4pt,4pt">
              <w:txbxContent>
                <w:p w:rsidR="00B321A9" w:rsidRDefault="00B321A9" w:rsidP="00B321A9">
                  <w:r>
                    <w:t xml:space="preserve">Fixed Step </w:t>
                  </w:r>
                  <w:r w:rsidR="00CB64AE">
                    <w:t>Continuous</w:t>
                  </w:r>
                  <w:r>
                    <w:t xml:space="preserve"> Solver</w:t>
                  </w:r>
                </w:p>
              </w:txbxContent>
            </v:textbox>
          </v:shape>
        </w:pict>
      </w:r>
      <w:r>
        <w:rPr>
          <w:noProof/>
        </w:rPr>
        <w:pict>
          <v:shape id="Flowchart: Process 57" o:spid="_x0000_s1061" type="#_x0000_t109" style="position:absolute;left:0;text-align:left;margin-left:0;margin-top:.45pt;width:106.8pt;height:57.6pt;z-index:251683840;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" filled="f" strokeweight="2pt">
            <v:stroke miterlimit="4"/>
            <v:textbox style="mso-fit-shape-to-text:t" inset="3pt,3pt,3pt,3pt"/>
            <w10:wrap anchorx="margin"/>
          </v:shape>
        </w:pict>
      </w:r>
    </w:p>
    <w:p w:rsidR="00D7272B" w:rsidRDefault="005D2433" w:rsidP="005725CE">
      <w:pPr>
        <w:pStyle w:val="ListParagraph"/>
        <w:jc w:val="center"/>
      </w:pPr>
      <w:r>
        <w:rPr>
          <w:noProof/>
        </w:rPr>
        <w:pict>
          <v:shape id="Text Box 59" o:spid="_x0000_s1042" type="#_x0000_t202" style="position:absolute;left:0;text-align:left;margin-left:8.4pt;margin-top:3pt;width:90pt;height:36pt;z-index:2516869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" filled="f" stroked="f" strokeweight="1pt">
            <v:stroke miterlimit="4"/>
            <v:textbox style="mso-fit-shape-to-text:t" inset="4pt,4pt,4pt,4pt">
              <w:txbxContent>
                <w:p w:rsidR="00B321A9" w:rsidRDefault="00B321A9">
                  <w:r>
                    <w:t>Fixed Step Discrete Solver</w:t>
                  </w:r>
                </w:p>
              </w:txbxContent>
            </v:textbox>
          </v:shape>
        </w:pict>
      </w:r>
    </w:p>
    <w:p w:rsidR="00D7272B" w:rsidRDefault="00D7272B" w:rsidP="005725CE">
      <w:pPr>
        <w:pStyle w:val="ListParagraph"/>
        <w:jc w:val="center"/>
      </w:pPr>
    </w:p>
    <w:p w:rsidR="00D7272B" w:rsidRDefault="005D2433" w:rsidP="005725CE">
      <w:pPr>
        <w:pStyle w:val="ListParagraph"/>
        <w:jc w:val="center"/>
      </w:pPr>
      <w:r>
        <w:rPr>
          <w:noProof/>
        </w:rPr>
        <w:pict>
          <v:shape id="Straight Arrow Connector 93" o:spid="_x0000_s1060" type="#_x0000_t32" style="position:absolute;left:0;text-align:left;margin-left:475.2pt;margin-top:11.1pt;width:.9pt;height:37.2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" strokeweight="3pt">
            <v:stroke endarrow="block" miterlimit="4" joinstyle="miter"/>
          </v:shape>
        </w:pict>
      </w:r>
    </w:p>
    <w:p w:rsidR="00D7272B" w:rsidRDefault="005D2433" w:rsidP="005725CE">
      <w:pPr>
        <w:pStyle w:val="ListParagraph"/>
        <w:jc w:val="center"/>
      </w:pPr>
      <w:r>
        <w:rPr>
          <w:noProof/>
        </w:rPr>
        <w:pict>
          <v:shape id="Straight Arrow Connector 92" o:spid="_x0000_s1059" type="#_x0000_t32" style="position:absolute;left:0;text-align:left;margin-left:195pt;margin-top:1.1pt;width:0;height:31.8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" strokeweight="3pt">
            <v:stroke endarrow="block" miterlimit="4" joinstyle="miter"/>
          </v:shape>
        </w:pict>
      </w:r>
    </w:p>
    <w:p w:rsidR="00D7272B" w:rsidRDefault="005D2433" w:rsidP="005725CE">
      <w:pPr>
        <w:pStyle w:val="ListParagraph"/>
        <w:jc w:val="center"/>
      </w:pPr>
      <w:r>
        <w:rPr>
          <w:noProof/>
        </w:rPr>
        <w:pict>
          <v:shape id="Text Box 106" o:spid="_x0000_s1043" type="#_x0000_t202" style="position:absolute;left:0;text-align:left;margin-left:441pt;margin-top:12.2pt;width:82.2pt;height:78.6pt;z-index:2517524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" filled="f" stroked="f" strokeweight="1pt">
            <v:stroke miterlimit="4"/>
            <v:textbox inset="4pt,4pt,4pt,4pt">
              <w:txbxContent>
                <w:p w:rsidR="00536D0D" w:rsidRPr="00536D0D" w:rsidRDefault="00536D0D">
                  <w:pPr>
                    <w:rPr>
                      <w:sz w:val="20"/>
                      <w:szCs w:val="20"/>
                    </w:rPr>
                  </w:pPr>
                  <w:r w:rsidRPr="00536D0D">
                    <w:rPr>
                      <w:sz w:val="20"/>
                      <w:szCs w:val="20"/>
                    </w:rPr>
                    <w:t>Is Model Stiff?</w:t>
                  </w:r>
                </w:p>
              </w:txbxContent>
            </v:textbox>
          </v:shape>
        </w:pict>
      </w:r>
      <w:r>
        <w:rPr>
          <w:noProof/>
        </w:rPr>
        <w:pict>
          <v:shape id="Text Box 88" o:spid="_x0000_s1044" type="#_x0000_t202" style="position:absolute;left:0;text-align:left;margin-left:161.4pt;margin-top:9.8pt;width:82.2pt;height:78.6pt;z-index:2517258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" filled="f" stroked="f" strokeweight="1pt">
            <v:stroke miterlimit="4"/>
            <v:textbox inset="4pt,4pt,4pt,4pt">
              <w:txbxContent>
                <w:p w:rsidR="006C4E45" w:rsidRPr="00536D0D" w:rsidRDefault="00536D0D">
                  <w:pPr>
                    <w:rPr>
                      <w:sz w:val="20"/>
                      <w:szCs w:val="20"/>
                    </w:rPr>
                  </w:pPr>
                  <w:r w:rsidRPr="00536D0D">
                    <w:rPr>
                      <w:sz w:val="20"/>
                      <w:szCs w:val="20"/>
                    </w:rPr>
                    <w:t xml:space="preserve">Is Model </w:t>
                  </w:r>
                  <w:r w:rsidR="006C4E45" w:rsidRPr="00536D0D">
                    <w:rPr>
                      <w:sz w:val="20"/>
                      <w:szCs w:val="20"/>
                    </w:rPr>
                    <w:t>Stiff?</w:t>
                  </w:r>
                </w:p>
              </w:txbxContent>
            </v:textbox>
          </v:shape>
        </w:pict>
      </w:r>
    </w:p>
    <w:p w:rsidR="00D7272B" w:rsidRDefault="005D2433" w:rsidP="005725CE">
      <w:pPr>
        <w:pStyle w:val="ListParagraph"/>
        <w:jc w:val="center"/>
      </w:pPr>
      <w:r>
        <w:rPr>
          <w:noProof/>
        </w:rPr>
        <w:pict>
          <v:shape id="Flowchart: Decision 89" o:spid="_x0000_s1058" type="#_x0000_t110" style="position:absolute;left:0;text-align:left;margin-left:435.3pt;margin-top:2.3pt;width:87.9pt;height:66.3pt;z-index:2517278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" filled="f" strokeweight="2pt">
            <v:stroke miterlimit="4"/>
            <v:textbox inset="3pt,3pt,3pt,3pt"/>
          </v:shape>
        </w:pict>
      </w:r>
      <w:r>
        <w:rPr>
          <w:noProof/>
        </w:rPr>
        <w:pict>
          <v:shape id="Flowchart: Decision 87" o:spid="_x0000_s1057" type="#_x0000_t110" style="position:absolute;left:0;text-align:left;margin-left:150.9pt;margin-top:2.3pt;width:87.9pt;height:66.3pt;z-index:251724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" filled="f" strokeweight="2pt">
            <v:stroke miterlimit="4"/>
            <v:textbox inset="3pt,3pt,3pt,3pt"/>
          </v:shape>
        </w:pict>
      </w:r>
    </w:p>
    <w:p w:rsidR="00D7272B" w:rsidRDefault="00D7272B" w:rsidP="005725CE">
      <w:pPr>
        <w:pStyle w:val="ListParagraph"/>
        <w:jc w:val="center"/>
      </w:pPr>
    </w:p>
    <w:p w:rsidR="00D7272B" w:rsidRDefault="005D2433" w:rsidP="005725CE">
      <w:pPr>
        <w:pStyle w:val="ListParagraph"/>
        <w:jc w:val="center"/>
      </w:pPr>
      <w:r>
        <w:rPr>
          <w:noProof/>
        </w:rPr>
        <w:pict>
          <v:shape id="Text Box 102" o:spid="_x0000_s1045" type="#_x0000_t202" style="position:absolute;left:0;text-align:left;margin-left:88.2pt;margin-top:.7pt;width:51.6pt;height:12.6pt;z-index:2517442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" filled="f" stroked="f" strokeweight="1pt">
            <v:stroke miterlimit="4"/>
            <v:textbox style="mso-fit-shape-to-text:t" inset="4pt,4pt,4pt,4pt">
              <w:txbxContent>
                <w:p w:rsidR="009B2F2A" w:rsidRDefault="009B2F2A">
                  <w:r>
                    <w:t>Explicit</w:t>
                  </w:r>
                </w:p>
                <w:p w:rsidR="005D7980" w:rsidRDefault="005D7980">
                  <w:r>
                    <w:t>(no)</w:t>
                  </w:r>
                </w:p>
              </w:txbxContent>
            </v:textbox>
          </v:shape>
        </w:pict>
      </w:r>
      <w:r>
        <w:rPr>
          <w:noProof/>
        </w:rPr>
        <w:pict>
          <v:shape id="Text Box 104" o:spid="_x0000_s1046" type="#_x0000_t202" style="position:absolute;left:0;text-align:left;margin-left:375.6pt;margin-top:5.25pt;width:51.6pt;height:12.6pt;z-index:2517483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" filled="f" stroked="f" strokeweight="1pt">
            <v:stroke miterlimit="4"/>
            <v:textbox style="mso-fit-shape-to-text:t" inset="4pt,4pt,4pt,4pt">
              <w:txbxContent>
                <w:p w:rsidR="009B2F2A" w:rsidRDefault="009B2F2A">
                  <w:r>
                    <w:t>Explicit</w:t>
                  </w:r>
                </w:p>
                <w:p w:rsidR="005D7980" w:rsidRDefault="005D7980">
                  <w:r>
                    <w:t>(no)</w:t>
                  </w:r>
                </w:p>
              </w:txbxContent>
            </v:textbox>
          </v:shape>
        </w:pict>
      </w:r>
      <w:r>
        <w:rPr>
          <w:noProof/>
        </w:rPr>
        <w:pict>
          <v:shape id="Text Box 105" o:spid="_x0000_s1047" type="#_x0000_t202" style="position:absolute;left:0;text-align:left;margin-left:23.6pt;margin-top:2.5pt;width:51.6pt;height:12.6pt;z-index:251750400;visibility:visible;mso-position-horizontal:right;mso-position-horizont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" filled="f" stroked="f" strokeweight="1pt">
            <v:stroke miterlimit="4"/>
            <v:textbox style="mso-fit-shape-to-text:t" inset="4pt,4pt,4pt,4pt">
              <w:txbxContent>
                <w:p w:rsidR="009B2F2A" w:rsidRDefault="009B2F2A">
                  <w:r>
                    <w:t>Implicit</w:t>
                  </w:r>
                </w:p>
                <w:p w:rsidR="00416149" w:rsidRDefault="00416149">
                  <w:r>
                    <w:t>(yes)</w:t>
                  </w:r>
                </w:p>
              </w:txbxContent>
            </v:textbox>
            <w10:wrap anchorx="page"/>
          </v:shape>
        </w:pict>
      </w:r>
      <w:r>
        <w:rPr>
          <w:noProof/>
        </w:rPr>
        <w:pict>
          <v:shape id="Text Box 103" o:spid="_x0000_s1048" type="#_x0000_t202" style="position:absolute;left:0;text-align:left;margin-left:243.6pt;margin-top:7.65pt;width:51.6pt;height:12.6pt;z-index:2517463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" filled="f" stroked="f" strokeweight="1pt">
            <v:stroke miterlimit="4"/>
            <v:textbox style="mso-fit-shape-to-text:t" inset="4pt,4pt,4pt,4pt">
              <w:txbxContent>
                <w:p w:rsidR="009B2F2A" w:rsidRDefault="009B2F2A">
                  <w:r>
                    <w:t>Implicit</w:t>
                  </w:r>
                  <w:r w:rsidR="00416149">
                    <w:t>(yes)</w:t>
                  </w:r>
                </w:p>
              </w:txbxContent>
            </v:textbox>
          </v:shape>
        </w:pict>
      </w:r>
      <w:r>
        <w:rPr>
          <w:noProof/>
        </w:rPr>
        <w:pict>
          <v:shape id="Straight Arrow Connector 101" o:spid="_x0000_s1056" type="#_x0000_t32" style="position:absolute;left:0;text-align:left;margin-left:523.2pt;margin-top:9.85pt;width:.6pt;height:33.3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" strokeweight="3pt">
            <v:stroke endarrow="block" miterlimit="4" joinstyle="miter"/>
          </v:shape>
        </w:pict>
      </w:r>
      <w:r>
        <w:rPr>
          <w:noProof/>
        </w:rPr>
        <w:pict>
          <v:shape id="Straight Arrow Connector 99" o:spid="_x0000_s1055" type="#_x0000_t32" style="position:absolute;left:0;text-align:left;margin-left:238.2pt;margin-top:10.45pt;width:.6pt;height:34.5pt;flip:x;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" strokeweight="3pt">
            <v:stroke endarrow="block" miterlimit="4" joinstyle="miter"/>
          </v:shape>
        </w:pict>
      </w:r>
      <w:r>
        <w:rPr>
          <w:noProof/>
        </w:rPr>
        <w:pict>
          <v:shape id="Straight Arrow Connector 100" o:spid="_x0000_s1054" type="#_x0000_t32" style="position:absolute;left:0;text-align:left;margin-left:433.8pt;margin-top:8.35pt;width:1.5pt;height:35.4pt;flip:x;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" strokeweight="3pt">
            <v:stroke endarrow="block" miterlimit="4" joinstyle="miter"/>
          </v:shape>
        </w:pict>
      </w:r>
      <w:r>
        <w:rPr>
          <w:noProof/>
        </w:rPr>
        <w:pict>
          <v:shape id="Straight Arrow Connector 98" o:spid="_x0000_s1053" type="#_x0000_t32" style="position:absolute;left:0;text-align:left;margin-left:148.2pt;margin-top:9.55pt;width:1.2pt;height:27.6pt;flip:x;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" strokeweight="3pt">
            <v:stroke endarrow="block" miterlimit="4" joinstyle="miter"/>
          </v:shape>
        </w:pict>
      </w:r>
    </w:p>
    <w:p w:rsidR="00D7272B" w:rsidRDefault="00D7272B" w:rsidP="005725CE">
      <w:pPr>
        <w:pStyle w:val="ListParagraph"/>
        <w:jc w:val="center"/>
      </w:pPr>
    </w:p>
    <w:p w:rsidR="00D7272B" w:rsidRDefault="005D2433" w:rsidP="005725CE">
      <w:pPr>
        <w:pStyle w:val="ListParagraph"/>
        <w:jc w:val="center"/>
      </w:pPr>
      <w:r>
        <w:rPr>
          <w:noProof/>
        </w:rPr>
        <w:pict>
          <v:shape id="Text Box 94" o:spid="_x0000_s1049" type="#_x0000_t202" style="position:absolute;left:0;text-align:left;margin-left:45.6pt;margin-top:8.7pt;width:108pt;height:175.2pt;z-index:25173299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" fillcolor="white [3201]" strokecolor="black [3200]" strokeweight="2pt">
            <v:textbox style="mso-fit-shape-to-text:t" inset="4pt,4pt,4pt,4pt">
              <w:txbxContent>
                <w:p w:rsidR="003768D9" w:rsidRDefault="003768D9">
                  <w:r>
                    <w:t>Explicit Solver:</w:t>
                  </w:r>
                </w:p>
                <w:p w:rsidR="003768D9" w:rsidRDefault="003768D9">
                  <w:r>
                    <w:t>Ode1</w:t>
                  </w:r>
                </w:p>
                <w:p w:rsidR="003768D9" w:rsidRDefault="003768D9" w:rsidP="003768D9">
                  <w:r>
                    <w:t>Ode2</w:t>
                  </w:r>
                </w:p>
                <w:p w:rsidR="003768D9" w:rsidRDefault="003768D9" w:rsidP="003768D9">
                  <w:r>
                    <w:t>Ode3</w:t>
                  </w:r>
                </w:p>
                <w:p w:rsidR="003768D9" w:rsidRDefault="003768D9" w:rsidP="003768D9">
                  <w:r>
                    <w:t>Ode5</w:t>
                  </w:r>
                </w:p>
                <w:p w:rsidR="003768D9" w:rsidRDefault="003768D9">
                  <w:r>
                    <w:t>Ode8</w:t>
                  </w:r>
                </w:p>
                <w:p w:rsidR="003768D9" w:rsidRDefault="003768D9" w:rsidP="003768D9">
                  <w:r>
                    <w:t>Ode1</w:t>
                  </w:r>
                </w:p>
                <w:p w:rsidR="003768D9" w:rsidRDefault="003768D9"/>
                <w:p w:rsidR="003768D9" w:rsidRDefault="003768D9"/>
              </w:txbxContent>
            </v:textbox>
          </v:shape>
        </w:pict>
      </w:r>
    </w:p>
    <w:p w:rsidR="00D7272B" w:rsidRDefault="005D2433" w:rsidP="005725CE">
      <w:pPr>
        <w:pStyle w:val="ListParagraph"/>
        <w:jc w:val="center"/>
      </w:pPr>
      <w:r>
        <w:rPr>
          <w:noProof/>
        </w:rPr>
        <w:pict>
          <v:shape id="Text Box 96" o:spid="_x0000_s1050" type="#_x0000_t202" style="position:absolute;left:0;text-align:left;margin-left:334.8pt;margin-top:3.15pt;width:108pt;height:175.2pt;z-index:2517370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" fillcolor="white [3201]" strokecolor="black [3200]" strokeweight="2pt">
            <v:textbox style="mso-fit-shape-to-text:t" inset="4pt,4pt,4pt,4pt">
              <w:txbxContent>
                <w:p w:rsidR="008D0F90" w:rsidRDefault="008D0F90">
                  <w:r>
                    <w:t>Explicit Solver:</w:t>
                  </w:r>
                </w:p>
                <w:p w:rsidR="008D0F90" w:rsidRDefault="008D0F90">
                  <w:r>
                    <w:t>Ode45</w:t>
                  </w:r>
                </w:p>
                <w:p w:rsidR="008D0F90" w:rsidRDefault="008D0F90" w:rsidP="003768D9">
                  <w:r>
                    <w:t>Ode23</w:t>
                  </w:r>
                </w:p>
                <w:p w:rsidR="008D0F90" w:rsidRDefault="008D0F90" w:rsidP="003768D9">
                  <w:r>
                    <w:t>Ode115</w:t>
                  </w:r>
                </w:p>
                <w:p w:rsidR="008D0F90" w:rsidRDefault="008D0F90"/>
                <w:p w:rsidR="008D0F90" w:rsidRDefault="008D0F90"/>
              </w:txbxContent>
            </v:textbox>
          </v:shape>
        </w:pict>
      </w:r>
      <w:r>
        <w:rPr>
          <w:noProof/>
        </w:rPr>
        <w:pict>
          <v:shape id="Text Box 97" o:spid="_x0000_s1051" type="#_x0000_t202" style="position:absolute;left:0;text-align:left;margin-left:460.5pt;margin-top:3.45pt;width:108pt;height:175.2pt;z-index:2517391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" fillcolor="white [3201]" strokecolor="black [3200]" strokeweight="2pt">
            <v:textbox style="mso-fit-shape-to-text:t" inset="4pt,4pt,4pt,4pt">
              <w:txbxContent>
                <w:p w:rsidR="008D0F90" w:rsidRDefault="00B84569">
                  <w:r>
                    <w:t>Implicit</w:t>
                  </w:r>
                  <w:r w:rsidR="008D0F90">
                    <w:t xml:space="preserve"> Solver:</w:t>
                  </w:r>
                </w:p>
                <w:p w:rsidR="008D0F90" w:rsidRDefault="008D0F90">
                  <w:r>
                    <w:t>Ode15s</w:t>
                  </w:r>
                </w:p>
                <w:p w:rsidR="008D0F90" w:rsidRDefault="008D0F90" w:rsidP="003768D9">
                  <w:r>
                    <w:t>Ode23s</w:t>
                  </w:r>
                </w:p>
                <w:p w:rsidR="008D0F90" w:rsidRDefault="008D0F90" w:rsidP="003768D9">
                  <w:r>
                    <w:t>Ode23t</w:t>
                  </w:r>
                </w:p>
                <w:p w:rsidR="008D0F90" w:rsidRDefault="008D0F90"/>
                <w:p w:rsidR="008D0F90" w:rsidRDefault="008D0F90"/>
              </w:txbxContent>
            </v:textbox>
          </v:shape>
        </w:pict>
      </w:r>
      <w:r>
        <w:rPr>
          <w:noProof/>
        </w:rPr>
        <w:pict>
          <v:shape id="Text Box 95" o:spid="_x0000_s1052" type="#_x0000_t202" style="position:absolute;left:0;text-align:left;margin-left:187.8pt;margin-top:3.45pt;width:108pt;height:175.2pt;z-index:25173504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" fillcolor="white [3201]" strokecolor="black [3200]" strokeweight="2pt">
            <v:textbox style="mso-fit-shape-to-text:t" inset="4pt,4pt,4pt,4pt">
              <w:txbxContent>
                <w:p w:rsidR="008D0F90" w:rsidRDefault="008D0F90">
                  <w:r>
                    <w:t>Implicit Solver:</w:t>
                  </w:r>
                </w:p>
                <w:p w:rsidR="008D0F90" w:rsidRDefault="008D0F90">
                  <w:r>
                    <w:t>Ode14x</w:t>
                  </w:r>
                </w:p>
                <w:p w:rsidR="008D0F90" w:rsidRDefault="008D0F90"/>
                <w:p w:rsidR="008D0F90" w:rsidRDefault="008D0F90"/>
              </w:txbxContent>
            </v:textbox>
          </v:shape>
        </w:pict>
      </w:r>
    </w:p>
    <w:p w:rsidR="00D7272B" w:rsidRDefault="00D7272B" w:rsidP="005725CE">
      <w:pPr>
        <w:pStyle w:val="ListParagraph"/>
        <w:jc w:val="center"/>
      </w:pPr>
    </w:p>
    <w:p w:rsidR="00D7272B" w:rsidRDefault="00D7272B" w:rsidP="005725CE">
      <w:pPr>
        <w:pStyle w:val="ListParagraph"/>
        <w:jc w:val="center"/>
      </w:pPr>
    </w:p>
    <w:p w:rsidR="00D7272B" w:rsidRDefault="00D7272B" w:rsidP="005725CE">
      <w:pPr>
        <w:pStyle w:val="ListParagraph"/>
        <w:jc w:val="center"/>
      </w:pPr>
    </w:p>
    <w:p w:rsidR="00D7272B" w:rsidRDefault="00D7272B" w:rsidP="005725CE">
      <w:pPr>
        <w:pStyle w:val="ListParagraph"/>
        <w:jc w:val="center"/>
      </w:pPr>
    </w:p>
    <w:p w:rsidR="00D7272B" w:rsidRDefault="00D7272B" w:rsidP="005725CE">
      <w:pPr>
        <w:pStyle w:val="ListParagraph"/>
        <w:jc w:val="center"/>
      </w:pPr>
    </w:p>
    <w:p w:rsidR="00D7272B" w:rsidRDefault="00D7272B" w:rsidP="005725CE">
      <w:pPr>
        <w:pStyle w:val="ListParagraph"/>
        <w:jc w:val="center"/>
      </w:pPr>
    </w:p>
    <w:p w:rsidR="00D7272B" w:rsidRDefault="00D7272B" w:rsidP="005725CE">
      <w:pPr>
        <w:pStyle w:val="ListParagraph"/>
        <w:jc w:val="center"/>
      </w:pPr>
    </w:p>
    <w:p w:rsidR="00D7272B" w:rsidRDefault="00D7272B" w:rsidP="005725CE">
      <w:pPr>
        <w:pStyle w:val="ListParagraph"/>
        <w:jc w:val="center"/>
      </w:pPr>
    </w:p>
    <w:p w:rsidR="00D7272B" w:rsidRDefault="00D7272B" w:rsidP="005725CE">
      <w:pPr>
        <w:pStyle w:val="ListParagraph"/>
        <w:jc w:val="center"/>
      </w:pPr>
    </w:p>
    <w:p w:rsidR="00E154DB" w:rsidRDefault="00E154DB" w:rsidP="005725CE">
      <w:pPr>
        <w:pStyle w:val="ListParagraph"/>
        <w:jc w:val="center"/>
      </w:pPr>
    </w:p>
    <w:p w:rsidR="00E154DB" w:rsidRPr="00DD6719" w:rsidRDefault="00B714CE">
      <w:pPr>
        <w:rPr>
          <w:b/>
          <w:bCs/>
        </w:rPr>
      </w:pPr>
      <w:r w:rsidRPr="00DD6719">
        <w:rPr>
          <w:b/>
          <w:bCs/>
        </w:rPr>
        <w:t xml:space="preserve">       Solver strategy of ABS system is as follows:</w:t>
      </w:r>
    </w:p>
    <w:p w:rsidR="00B714CE" w:rsidRDefault="00B84569" w:rsidP="00B714CE">
      <w:pPr>
        <w:pStyle w:val="ListParagraph"/>
        <w:numPr>
          <w:ilvl w:val="0"/>
          <w:numId w:val="7"/>
        </w:numPr>
      </w:pPr>
      <w:r>
        <w:t>Based on above mentioned flowchart we are not required to generate any C code at present so I am proceeding with variable step solver.</w:t>
      </w:r>
    </w:p>
    <w:p w:rsidR="00B84569" w:rsidRDefault="00B84569" w:rsidP="00B714CE">
      <w:pPr>
        <w:pStyle w:val="ListParagraph"/>
        <w:numPr>
          <w:ilvl w:val="0"/>
          <w:numId w:val="7"/>
        </w:numPr>
      </w:pPr>
      <w:r>
        <w:t>MATLAB solver are numerical solver based on numerical methods.</w:t>
      </w:r>
    </w:p>
    <w:p w:rsidR="00B84569" w:rsidRDefault="00B84569" w:rsidP="00B714CE">
      <w:pPr>
        <w:pStyle w:val="ListParagraph"/>
        <w:numPr>
          <w:ilvl w:val="0"/>
          <w:numId w:val="7"/>
        </w:numPr>
      </w:pPr>
      <w:r>
        <w:t>Initially to determine best solver method we can select type as ‘Variable step’ and Solver as ‘Auto’ MATLAB will select best suitable solver as per requirements.</w:t>
      </w:r>
    </w:p>
    <w:p w:rsidR="00B84569" w:rsidRDefault="00B84569" w:rsidP="00B714CE">
      <w:pPr>
        <w:pStyle w:val="ListParagraph"/>
        <w:numPr>
          <w:ilvl w:val="0"/>
          <w:numId w:val="7"/>
        </w:numPr>
      </w:pPr>
      <w:r>
        <w:t>Stiffness of model can be determined by amount of time required for calculation.</w:t>
      </w:r>
      <w:r w:rsidR="00136350">
        <w:t xml:space="preserve"> Based on message given by MATLAB whether model is stiff we select solver from above list.</w:t>
      </w:r>
    </w:p>
    <w:p w:rsidR="00B84569" w:rsidRDefault="00136350" w:rsidP="00B714CE">
      <w:pPr>
        <w:pStyle w:val="ListParagraph"/>
        <w:numPr>
          <w:ilvl w:val="0"/>
          <w:numId w:val="7"/>
        </w:numPr>
      </w:pPr>
      <w:r>
        <w:lastRenderedPageBreak/>
        <w:t>In our case model is not stiff so we are selecting ODE45</w:t>
      </w:r>
      <w:r w:rsidR="00EB48AD">
        <w:t xml:space="preserve"> based on dormand-prince</w:t>
      </w:r>
      <w:r>
        <w:t xml:space="preserve"> solver selected by auto-solver.</w:t>
      </w:r>
    </w:p>
    <w:p w:rsidR="00D7272B" w:rsidRDefault="00D7272B" w:rsidP="00941F14">
      <w:pPr>
        <w:pStyle w:val="ListParagraph"/>
      </w:pPr>
    </w:p>
    <w:p w:rsidR="00941F14" w:rsidRDefault="00941F14" w:rsidP="00941F14">
      <w:pPr>
        <w:pStyle w:val="ListParagraph"/>
      </w:pPr>
    </w:p>
    <w:p w:rsidR="00941F14" w:rsidRDefault="00941F14" w:rsidP="00941F14">
      <w:pPr>
        <w:pStyle w:val="ListParagraph"/>
      </w:pPr>
      <w:r>
        <w:rPr>
          <w:noProof/>
        </w:rPr>
        <w:drawing>
          <wp:inline distT="0" distB="0" distL="0" distR="0">
            <wp:extent cx="6115050" cy="3181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050" cy="3181350"/>
                    </a:xfrm>
                    <a:prstGeom prst="rect">
                      <a:avLst/>
                    </a:prstGeom>
                  </pic:spPr>
                </pic:pic>
              </a:graphicData>
            </a:graphic>
          </wp:inline>
        </w:drawing>
      </w:r>
    </w:p>
    <w:p w:rsidR="00D7272B" w:rsidRDefault="00D7272B" w:rsidP="005725CE">
      <w:pPr>
        <w:pStyle w:val="ListParagraph"/>
        <w:jc w:val="center"/>
      </w:pPr>
    </w:p>
    <w:p w:rsidR="00D7272B" w:rsidRDefault="00D7272B" w:rsidP="005725CE">
      <w:pPr>
        <w:pStyle w:val="ListParagraph"/>
        <w:jc w:val="center"/>
      </w:pPr>
    </w:p>
    <w:p w:rsidR="006B7764" w:rsidRDefault="006B7764" w:rsidP="005725CE">
      <w:pPr>
        <w:pStyle w:val="ListParagraph"/>
        <w:jc w:val="center"/>
      </w:pPr>
    </w:p>
    <w:p w:rsidR="006B7764" w:rsidRDefault="006B7764" w:rsidP="005725CE">
      <w:pPr>
        <w:pStyle w:val="ListParagraph"/>
        <w:jc w:val="center"/>
      </w:pPr>
    </w:p>
    <w:p w:rsidR="006B7764" w:rsidRDefault="006B7764" w:rsidP="005725CE">
      <w:pPr>
        <w:pStyle w:val="ListParagraph"/>
        <w:jc w:val="center"/>
      </w:pPr>
    </w:p>
    <w:p w:rsidR="006B7764" w:rsidRDefault="006B7764" w:rsidP="005725CE">
      <w:pPr>
        <w:pStyle w:val="ListParagraph"/>
        <w:jc w:val="center"/>
      </w:pPr>
    </w:p>
    <w:p w:rsidR="006B7764" w:rsidRDefault="006B7764" w:rsidP="005725CE">
      <w:pPr>
        <w:pStyle w:val="ListParagraph"/>
        <w:jc w:val="center"/>
      </w:pPr>
    </w:p>
    <w:p w:rsidR="006B7764" w:rsidRDefault="006B7764" w:rsidP="005725CE">
      <w:pPr>
        <w:pStyle w:val="ListParagraph"/>
        <w:jc w:val="center"/>
      </w:pPr>
    </w:p>
    <w:p w:rsidR="006B7764" w:rsidRDefault="006B7764" w:rsidP="005725CE">
      <w:pPr>
        <w:pStyle w:val="ListParagraph"/>
        <w:jc w:val="center"/>
      </w:pPr>
    </w:p>
    <w:p w:rsidR="006B7764" w:rsidRDefault="006B7764" w:rsidP="005725CE">
      <w:pPr>
        <w:pStyle w:val="ListParagraph"/>
        <w:jc w:val="center"/>
      </w:pPr>
    </w:p>
    <w:p w:rsidR="006B7764" w:rsidRDefault="006B7764" w:rsidP="005725CE">
      <w:pPr>
        <w:pStyle w:val="ListParagraph"/>
        <w:jc w:val="center"/>
      </w:pPr>
    </w:p>
    <w:p w:rsidR="006B7764" w:rsidRDefault="006B7764" w:rsidP="005725CE">
      <w:pPr>
        <w:pStyle w:val="ListParagraph"/>
        <w:jc w:val="center"/>
      </w:pPr>
    </w:p>
    <w:p w:rsidR="006B7764" w:rsidRDefault="006B7764" w:rsidP="005725CE">
      <w:pPr>
        <w:pStyle w:val="ListParagraph"/>
        <w:jc w:val="center"/>
      </w:pPr>
    </w:p>
    <w:p w:rsidR="006B7764" w:rsidRDefault="006B7764" w:rsidP="005725CE">
      <w:pPr>
        <w:pStyle w:val="ListParagraph"/>
        <w:jc w:val="center"/>
      </w:pPr>
    </w:p>
    <w:p w:rsidR="006B7764" w:rsidRDefault="006B7764" w:rsidP="005725CE">
      <w:pPr>
        <w:pStyle w:val="ListParagraph"/>
        <w:jc w:val="center"/>
      </w:pPr>
    </w:p>
    <w:p w:rsidR="006B7764" w:rsidRDefault="006B7764" w:rsidP="005725CE">
      <w:pPr>
        <w:pStyle w:val="ListParagraph"/>
        <w:jc w:val="center"/>
      </w:pPr>
    </w:p>
    <w:p w:rsidR="006B7764" w:rsidRDefault="006B7764" w:rsidP="005725CE">
      <w:pPr>
        <w:pStyle w:val="ListParagraph"/>
        <w:jc w:val="center"/>
      </w:pPr>
    </w:p>
    <w:p w:rsidR="006B7764" w:rsidRDefault="006B7764" w:rsidP="005725CE">
      <w:pPr>
        <w:pStyle w:val="ListParagraph"/>
        <w:jc w:val="center"/>
      </w:pPr>
    </w:p>
    <w:p w:rsidR="006B7764" w:rsidRDefault="006B7764" w:rsidP="005725CE">
      <w:pPr>
        <w:pStyle w:val="ListParagraph"/>
        <w:jc w:val="center"/>
      </w:pPr>
    </w:p>
    <w:p w:rsidR="006B7764" w:rsidRDefault="006B7764" w:rsidP="00EF41BF"/>
    <w:p w:rsidR="005725CE" w:rsidRDefault="005725CE" w:rsidP="005725CE">
      <w:pPr>
        <w:pStyle w:val="ListParagraph"/>
        <w:jc w:val="center"/>
      </w:pPr>
    </w:p>
    <w:p w:rsidR="005725CE" w:rsidRPr="0090515A" w:rsidRDefault="005725CE" w:rsidP="0090515A">
      <w:pPr>
        <w:pStyle w:val="ListParagraph"/>
        <w:numPr>
          <w:ilvl w:val="0"/>
          <w:numId w:val="1"/>
        </w:numPr>
        <w:rPr>
          <w:b/>
          <w:bCs/>
          <w:sz w:val="28"/>
          <w:szCs w:val="28"/>
        </w:rPr>
      </w:pPr>
      <w:r w:rsidRPr="0090515A">
        <w:rPr>
          <w:b/>
          <w:bCs/>
          <w:sz w:val="28"/>
          <w:szCs w:val="28"/>
        </w:rPr>
        <w:t>Data Inspector</w:t>
      </w:r>
    </w:p>
    <w:p w:rsidR="00154818" w:rsidRDefault="00154818" w:rsidP="005725CE">
      <w:pPr>
        <w:ind w:left="360"/>
        <w:rPr>
          <w:noProof/>
        </w:rPr>
      </w:pPr>
      <w:r>
        <w:rPr>
          <w:noProof/>
        </w:rPr>
        <w:t>Using data inspector we can compare graphs with various conditions and we can archive our results.</w:t>
      </w:r>
    </w:p>
    <w:p w:rsidR="005725CE" w:rsidRDefault="005725CE" w:rsidP="005725CE">
      <w:pPr>
        <w:ind w:left="360"/>
      </w:pPr>
      <w:r>
        <w:rPr>
          <w:noProof/>
        </w:rPr>
        <w:lastRenderedPageBreak/>
        <w:drawing>
          <wp:inline distT="0" distB="0" distL="0" distR="0">
            <wp:extent cx="5884881" cy="3467819"/>
            <wp:effectExtent l="19050" t="0" r="1569"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rcRect r="11033"/>
                    <a:stretch>
                      <a:fillRect/>
                    </a:stretch>
                  </pic:blipFill>
                  <pic:spPr>
                    <a:xfrm>
                      <a:off x="0" y="0"/>
                      <a:ext cx="5884881" cy="3467819"/>
                    </a:xfrm>
                    <a:prstGeom prst="rect">
                      <a:avLst/>
                    </a:prstGeom>
                  </pic:spPr>
                </pic:pic>
              </a:graphicData>
            </a:graphic>
          </wp:inline>
        </w:drawing>
      </w:r>
    </w:p>
    <w:p w:rsidR="005725CE" w:rsidRDefault="005725CE" w:rsidP="005725CE">
      <w:pPr>
        <w:ind w:left="360"/>
      </w:pPr>
      <w:r>
        <w:rPr>
          <w:noProof/>
        </w:rPr>
        <w:drawing>
          <wp:inline distT="0" distB="0" distL="0" distR="0">
            <wp:extent cx="6029864" cy="3605841"/>
            <wp:effectExtent l="19050" t="0" r="8986"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rcRect r="9287"/>
                    <a:stretch>
                      <a:fillRect/>
                    </a:stretch>
                  </pic:blipFill>
                  <pic:spPr>
                    <a:xfrm>
                      <a:off x="0" y="0"/>
                      <a:ext cx="6029864" cy="3605841"/>
                    </a:xfrm>
                    <a:prstGeom prst="rect">
                      <a:avLst/>
                    </a:prstGeom>
                  </pic:spPr>
                </pic:pic>
              </a:graphicData>
            </a:graphic>
          </wp:inline>
        </w:drawing>
      </w:r>
    </w:p>
    <w:p w:rsidR="00BE183E" w:rsidRDefault="00BE183E" w:rsidP="005725CE">
      <w:pPr>
        <w:ind w:left="360"/>
      </w:pPr>
    </w:p>
    <w:p w:rsidR="00BE183E" w:rsidRDefault="00BE183E" w:rsidP="005725CE">
      <w:pPr>
        <w:ind w:left="360"/>
      </w:pPr>
    </w:p>
    <w:p w:rsidR="00BE183E" w:rsidRDefault="00BE183E" w:rsidP="005725CE">
      <w:pPr>
        <w:ind w:left="360"/>
      </w:pPr>
    </w:p>
    <w:p w:rsidR="00BE183E" w:rsidRDefault="00BE183E" w:rsidP="005725CE">
      <w:pPr>
        <w:ind w:left="360"/>
      </w:pPr>
    </w:p>
    <w:p w:rsidR="00BE183E" w:rsidRDefault="00BE183E" w:rsidP="005725CE">
      <w:pPr>
        <w:ind w:left="360"/>
      </w:pPr>
    </w:p>
    <w:p w:rsidR="001714E9" w:rsidRDefault="001714E9" w:rsidP="005725CE">
      <w:pPr>
        <w:ind w:left="360"/>
      </w:pPr>
    </w:p>
    <w:p w:rsidR="00BE183E" w:rsidRDefault="00BE183E" w:rsidP="004F661D"/>
    <w:p w:rsidR="00BE183E" w:rsidRDefault="00BE183E" w:rsidP="005725CE">
      <w:pPr>
        <w:ind w:left="360"/>
      </w:pPr>
    </w:p>
    <w:p w:rsidR="00BE183E" w:rsidRPr="0090515A" w:rsidRDefault="0006063F" w:rsidP="0090515A">
      <w:pPr>
        <w:pStyle w:val="ListParagraph"/>
        <w:numPr>
          <w:ilvl w:val="0"/>
          <w:numId w:val="1"/>
        </w:numPr>
        <w:rPr>
          <w:b/>
          <w:bCs/>
          <w:sz w:val="28"/>
          <w:szCs w:val="28"/>
        </w:rPr>
      </w:pPr>
      <w:r w:rsidRPr="0090515A">
        <w:rPr>
          <w:b/>
          <w:bCs/>
          <w:sz w:val="28"/>
          <w:szCs w:val="28"/>
        </w:rPr>
        <w:t>MATLAB Function Block</w:t>
      </w:r>
    </w:p>
    <w:p w:rsidR="00132C53" w:rsidRDefault="00132C53" w:rsidP="0006063F">
      <w:pPr>
        <w:ind w:left="360"/>
        <w:rPr>
          <w:noProof/>
        </w:rPr>
      </w:pPr>
      <w:r>
        <w:rPr>
          <w:noProof/>
        </w:rPr>
        <w:lastRenderedPageBreak/>
        <w:t>In our model we are using matlab function block to calculate relative slip and provide a feedback to the system.</w:t>
      </w:r>
    </w:p>
    <w:p w:rsidR="0006063F" w:rsidRDefault="0006063F" w:rsidP="0006063F">
      <w:pPr>
        <w:ind w:left="360"/>
      </w:pPr>
      <w:r>
        <w:rPr>
          <w:noProof/>
        </w:rPr>
        <w:drawing>
          <wp:inline distT="0" distB="0" distL="0" distR="0">
            <wp:extent cx="5638800" cy="1874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359" r="-339" b="18849"/>
                    <a:stretch/>
                  </pic:blipFill>
                  <pic:spPr bwMode="auto">
                    <a:xfrm>
                      <a:off x="0" y="0"/>
                      <a:ext cx="5638800" cy="187452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6063F" w:rsidRDefault="0006063F" w:rsidP="0006063F">
      <w:pPr>
        <w:ind w:left="360"/>
      </w:pPr>
      <w:r>
        <w:rPr>
          <w:noProof/>
        </w:rPr>
        <w:drawing>
          <wp:inline distT="0" distB="0" distL="0" distR="0">
            <wp:extent cx="6858000" cy="2790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790825"/>
                    </a:xfrm>
                    <a:prstGeom prst="rect">
                      <a:avLst/>
                    </a:prstGeom>
                  </pic:spPr>
                </pic:pic>
              </a:graphicData>
            </a:graphic>
          </wp:inline>
        </w:drawing>
      </w:r>
    </w:p>
    <w:p w:rsidR="004A5D2F" w:rsidRDefault="004A5D2F" w:rsidP="0006063F">
      <w:pPr>
        <w:ind w:left="360"/>
      </w:pPr>
    </w:p>
    <w:p w:rsidR="004A5D2F" w:rsidRDefault="004A5D2F" w:rsidP="0006063F">
      <w:pPr>
        <w:ind w:left="360"/>
      </w:pPr>
    </w:p>
    <w:p w:rsidR="004A5D2F" w:rsidRDefault="004A5D2F" w:rsidP="0006063F">
      <w:pPr>
        <w:ind w:left="360"/>
      </w:pPr>
    </w:p>
    <w:p w:rsidR="004A5D2F" w:rsidRDefault="004A5D2F" w:rsidP="0006063F">
      <w:pPr>
        <w:ind w:left="360"/>
      </w:pPr>
    </w:p>
    <w:p w:rsidR="004A5D2F" w:rsidRDefault="004A5D2F" w:rsidP="0006063F">
      <w:pPr>
        <w:ind w:left="360"/>
      </w:pPr>
    </w:p>
    <w:p w:rsidR="004A5D2F" w:rsidRDefault="004A5D2F" w:rsidP="0006063F">
      <w:pPr>
        <w:ind w:left="360"/>
      </w:pPr>
    </w:p>
    <w:p w:rsidR="004A5D2F" w:rsidRDefault="004A5D2F" w:rsidP="0006063F">
      <w:pPr>
        <w:ind w:left="360"/>
      </w:pPr>
    </w:p>
    <w:p w:rsidR="004A5D2F" w:rsidRDefault="004A5D2F" w:rsidP="0006063F">
      <w:pPr>
        <w:ind w:left="360"/>
      </w:pPr>
    </w:p>
    <w:p w:rsidR="004A5D2F" w:rsidRDefault="004A5D2F" w:rsidP="0006063F">
      <w:pPr>
        <w:ind w:left="360"/>
      </w:pPr>
    </w:p>
    <w:p w:rsidR="004A5D2F" w:rsidRDefault="004A5D2F" w:rsidP="0006063F">
      <w:pPr>
        <w:ind w:left="360"/>
      </w:pPr>
    </w:p>
    <w:p w:rsidR="004A5D2F" w:rsidRDefault="004A5D2F" w:rsidP="0006063F">
      <w:pPr>
        <w:ind w:left="360"/>
      </w:pPr>
    </w:p>
    <w:p w:rsidR="004A5D2F" w:rsidRDefault="004A5D2F" w:rsidP="0006063F">
      <w:pPr>
        <w:ind w:left="360"/>
      </w:pPr>
    </w:p>
    <w:p w:rsidR="004A5D2F" w:rsidRDefault="004A5D2F" w:rsidP="0006063F">
      <w:pPr>
        <w:ind w:left="360"/>
      </w:pPr>
    </w:p>
    <w:p w:rsidR="004A5D2F" w:rsidRDefault="004A5D2F" w:rsidP="0006063F">
      <w:pPr>
        <w:ind w:left="360"/>
      </w:pPr>
    </w:p>
    <w:p w:rsidR="004A5D2F" w:rsidRDefault="004A5D2F" w:rsidP="0006063F">
      <w:pPr>
        <w:ind w:left="360"/>
      </w:pPr>
    </w:p>
    <w:p w:rsidR="004A5D2F" w:rsidRDefault="004A5D2F" w:rsidP="0006063F">
      <w:pPr>
        <w:ind w:left="360"/>
      </w:pPr>
    </w:p>
    <w:p w:rsidR="004A5D2F" w:rsidRDefault="004A5D2F" w:rsidP="0006063F">
      <w:pPr>
        <w:ind w:left="360"/>
      </w:pPr>
    </w:p>
    <w:p w:rsidR="003407D0" w:rsidRDefault="003407D0" w:rsidP="0006063F">
      <w:pPr>
        <w:ind w:left="360"/>
      </w:pPr>
    </w:p>
    <w:p w:rsidR="004A5D2F" w:rsidRDefault="004A5D2F" w:rsidP="0006063F">
      <w:pPr>
        <w:ind w:left="360"/>
      </w:pPr>
    </w:p>
    <w:p w:rsidR="004A5D2F" w:rsidRDefault="004A5D2F" w:rsidP="0006063F">
      <w:pPr>
        <w:ind w:left="360"/>
      </w:pPr>
    </w:p>
    <w:p w:rsidR="004A5D2F" w:rsidRPr="0090515A" w:rsidRDefault="004A5D2F" w:rsidP="0090515A">
      <w:pPr>
        <w:pStyle w:val="ListParagraph"/>
        <w:numPr>
          <w:ilvl w:val="0"/>
          <w:numId w:val="1"/>
        </w:numPr>
        <w:rPr>
          <w:b/>
          <w:bCs/>
          <w:sz w:val="28"/>
          <w:szCs w:val="28"/>
        </w:rPr>
      </w:pPr>
      <w:r w:rsidRPr="0090515A">
        <w:rPr>
          <w:b/>
          <w:bCs/>
          <w:sz w:val="28"/>
          <w:szCs w:val="28"/>
        </w:rPr>
        <w:t>Look-up Table</w:t>
      </w:r>
    </w:p>
    <w:p w:rsidR="004A5D2F" w:rsidRDefault="004A5D2F" w:rsidP="004A5D2F">
      <w:pPr>
        <w:ind w:left="360"/>
      </w:pPr>
    </w:p>
    <w:p w:rsidR="00DE1571" w:rsidRDefault="00DE1571" w:rsidP="004A5D2F">
      <w:pPr>
        <w:ind w:left="360"/>
      </w:pPr>
      <w:r>
        <w:lastRenderedPageBreak/>
        <w:t>1D lookup Table</w:t>
      </w:r>
      <w:r w:rsidR="006F439D">
        <w:t xml:space="preserve"> is used to get appropriate value of coefficient friction mapped to desired slip values.</w:t>
      </w:r>
      <w:r w:rsidR="00B42C13">
        <w:t xml:space="preserve"> It’s a graph of coefficient of friction vs Slip.</w:t>
      </w:r>
    </w:p>
    <w:p w:rsidR="00863B7B" w:rsidRDefault="00863B7B" w:rsidP="004A5D2F">
      <w:pPr>
        <w:ind w:left="360"/>
      </w:pPr>
    </w:p>
    <w:p w:rsidR="004A5D2F" w:rsidRDefault="004A5D2F" w:rsidP="00F63F50">
      <w:pPr>
        <w:ind w:left="360"/>
        <w:jc w:val="center"/>
      </w:pPr>
      <w:r>
        <w:rPr>
          <w:noProof/>
        </w:rPr>
        <w:drawing>
          <wp:inline distT="0" distB="0" distL="0" distR="0">
            <wp:extent cx="2362200" cy="1752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2200" cy="1752600"/>
                    </a:xfrm>
                    <a:prstGeom prst="rect">
                      <a:avLst/>
                    </a:prstGeom>
                  </pic:spPr>
                </pic:pic>
              </a:graphicData>
            </a:graphic>
          </wp:inline>
        </w:drawing>
      </w:r>
    </w:p>
    <w:p w:rsidR="004A5D2F" w:rsidRDefault="004A5D2F" w:rsidP="004A5D2F">
      <w:pPr>
        <w:ind w:left="360"/>
      </w:pPr>
      <w:r>
        <w:rPr>
          <w:noProof/>
        </w:rPr>
        <w:drawing>
          <wp:inline distT="0" distB="0" distL="0" distR="0">
            <wp:extent cx="6893756" cy="36728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98822" cy="3675539"/>
                    </a:xfrm>
                    <a:prstGeom prst="rect">
                      <a:avLst/>
                    </a:prstGeom>
                  </pic:spPr>
                </pic:pic>
              </a:graphicData>
            </a:graphic>
          </wp:inline>
        </w:drawing>
      </w:r>
    </w:p>
    <w:p w:rsidR="0006063F" w:rsidRDefault="0006063F" w:rsidP="0006063F">
      <w:pPr>
        <w:ind w:left="360"/>
      </w:pPr>
    </w:p>
    <w:p w:rsidR="005B1448" w:rsidRDefault="005B1448" w:rsidP="0006063F">
      <w:pPr>
        <w:ind w:left="360"/>
      </w:pPr>
    </w:p>
    <w:p w:rsidR="005B1448" w:rsidRDefault="005B1448" w:rsidP="0006063F">
      <w:pPr>
        <w:ind w:left="360"/>
      </w:pPr>
    </w:p>
    <w:p w:rsidR="005B1448" w:rsidRDefault="005B1448" w:rsidP="0006063F">
      <w:pPr>
        <w:ind w:left="360"/>
      </w:pPr>
    </w:p>
    <w:p w:rsidR="005B1448" w:rsidRDefault="005B1448" w:rsidP="0006063F">
      <w:pPr>
        <w:ind w:left="360"/>
      </w:pPr>
    </w:p>
    <w:p w:rsidR="005B1448" w:rsidRDefault="005B1448" w:rsidP="0006063F">
      <w:pPr>
        <w:ind w:left="360"/>
      </w:pPr>
    </w:p>
    <w:p w:rsidR="005B1448" w:rsidRDefault="005B1448" w:rsidP="0006063F">
      <w:pPr>
        <w:ind w:left="360"/>
      </w:pPr>
    </w:p>
    <w:p w:rsidR="005B1448" w:rsidRDefault="005B1448" w:rsidP="0006063F">
      <w:pPr>
        <w:ind w:left="360"/>
      </w:pPr>
    </w:p>
    <w:p w:rsidR="005B1448" w:rsidRDefault="005B1448" w:rsidP="0006063F">
      <w:pPr>
        <w:ind w:left="360"/>
      </w:pPr>
    </w:p>
    <w:p w:rsidR="005B1448" w:rsidRDefault="005B1448" w:rsidP="0006063F">
      <w:pPr>
        <w:ind w:left="360"/>
      </w:pPr>
    </w:p>
    <w:p w:rsidR="005B1448" w:rsidRDefault="005B1448" w:rsidP="0006063F">
      <w:pPr>
        <w:ind w:left="360"/>
      </w:pPr>
    </w:p>
    <w:p w:rsidR="005B1448" w:rsidRDefault="005B1448" w:rsidP="0006063F">
      <w:pPr>
        <w:ind w:left="360"/>
      </w:pPr>
    </w:p>
    <w:p w:rsidR="005B1448" w:rsidRDefault="005B1448" w:rsidP="000763D4"/>
    <w:p w:rsidR="005B1448" w:rsidRDefault="005B1448" w:rsidP="0006063F">
      <w:pPr>
        <w:ind w:left="360"/>
      </w:pPr>
    </w:p>
    <w:p w:rsidR="005B1448" w:rsidRDefault="005B1448" w:rsidP="0006063F">
      <w:pPr>
        <w:ind w:left="360"/>
      </w:pPr>
    </w:p>
    <w:p w:rsidR="005B1448" w:rsidRPr="0090515A" w:rsidRDefault="005B1448" w:rsidP="0090515A">
      <w:pPr>
        <w:pStyle w:val="ListParagraph"/>
        <w:numPr>
          <w:ilvl w:val="0"/>
          <w:numId w:val="1"/>
        </w:numPr>
        <w:rPr>
          <w:b/>
          <w:bCs/>
          <w:sz w:val="28"/>
          <w:szCs w:val="28"/>
        </w:rPr>
      </w:pPr>
      <w:r w:rsidRPr="0090515A">
        <w:rPr>
          <w:b/>
          <w:bCs/>
          <w:sz w:val="28"/>
          <w:szCs w:val="28"/>
        </w:rPr>
        <w:t>Signal Builder to generate test signals.</w:t>
      </w:r>
    </w:p>
    <w:p w:rsidR="00443DC2" w:rsidRDefault="00443DC2" w:rsidP="00443DC2">
      <w:pPr>
        <w:ind w:left="360"/>
        <w:rPr>
          <w:noProof/>
        </w:rPr>
      </w:pPr>
      <w:r>
        <w:rPr>
          <w:noProof/>
        </w:rPr>
        <w:lastRenderedPageBreak/>
        <w:t>To test various signal input values for wheel slip. We can use signal builder block for generating various test inputs.</w:t>
      </w:r>
    </w:p>
    <w:p w:rsidR="00434296" w:rsidRPr="00434296" w:rsidRDefault="00434296" w:rsidP="00434296">
      <w:pPr>
        <w:ind w:left="360"/>
        <w:jc w:val="center"/>
        <w:rPr>
          <w:rFonts w:ascii="Merriweather" w:hAnsi="Merriweather"/>
          <w:color w:val="313537"/>
          <w:sz w:val="26"/>
          <w:szCs w:val="26"/>
          <w:shd w:val="clear" w:color="auto" w:fill="FFFFFF"/>
        </w:rPr>
      </w:pPr>
      <w:r>
        <w:rPr>
          <w:noProof/>
        </w:rPr>
        <w:drawing>
          <wp:inline distT="0" distB="0" distL="0" distR="0">
            <wp:extent cx="2155596" cy="3413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366"/>
                    <a:stretch/>
                  </pic:blipFill>
                  <pic:spPr bwMode="auto">
                    <a:xfrm>
                      <a:off x="0" y="0"/>
                      <a:ext cx="2164542" cy="342792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B1448" w:rsidRDefault="005B1448" w:rsidP="005B1448">
      <w:pPr>
        <w:ind w:left="360"/>
      </w:pPr>
      <w:r>
        <w:rPr>
          <w:noProof/>
        </w:rPr>
        <w:drawing>
          <wp:inline distT="0" distB="0" distL="0" distR="0">
            <wp:extent cx="6763155" cy="2354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84956" cy="2362170"/>
                    </a:xfrm>
                    <a:prstGeom prst="rect">
                      <a:avLst/>
                    </a:prstGeom>
                  </pic:spPr>
                </pic:pic>
              </a:graphicData>
            </a:graphic>
          </wp:inline>
        </w:drawing>
      </w:r>
    </w:p>
    <w:p w:rsidR="005B1448" w:rsidRDefault="005B1448" w:rsidP="005B1448">
      <w:pPr>
        <w:ind w:left="360"/>
      </w:pPr>
    </w:p>
    <w:p w:rsidR="005B1448" w:rsidRDefault="005B1448" w:rsidP="005B1448">
      <w:pPr>
        <w:ind w:left="360"/>
      </w:pPr>
      <w:r>
        <w:rPr>
          <w:noProof/>
        </w:rPr>
        <w:lastRenderedPageBreak/>
        <w:drawing>
          <wp:inline distT="0" distB="0" distL="0" distR="0">
            <wp:extent cx="6858000" cy="3504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504565"/>
                    </a:xfrm>
                    <a:prstGeom prst="rect">
                      <a:avLst/>
                    </a:prstGeom>
                  </pic:spPr>
                </pic:pic>
              </a:graphicData>
            </a:graphic>
          </wp:inline>
        </w:drawing>
      </w:r>
    </w:p>
    <w:p w:rsidR="00814E6C" w:rsidRDefault="00814E6C" w:rsidP="005B1448">
      <w:pPr>
        <w:ind w:left="360"/>
      </w:pPr>
    </w:p>
    <w:p w:rsidR="00814E6C" w:rsidRDefault="00814E6C" w:rsidP="003C1ED5"/>
    <w:p w:rsidR="00814E6C" w:rsidRDefault="00814E6C" w:rsidP="005B1448">
      <w:pPr>
        <w:ind w:left="360"/>
      </w:pPr>
    </w:p>
    <w:p w:rsidR="0049033E" w:rsidRDefault="0049033E" w:rsidP="005B1448">
      <w:pPr>
        <w:ind w:left="360"/>
        <w:rPr>
          <w:noProof/>
        </w:rPr>
      </w:pPr>
      <w:r>
        <w:rPr>
          <w:noProof/>
        </w:rPr>
        <w:t>Result:</w:t>
      </w:r>
    </w:p>
    <w:p w:rsidR="0049033E" w:rsidRDefault="0049033E" w:rsidP="005B1448">
      <w:pPr>
        <w:ind w:left="360"/>
        <w:rPr>
          <w:noProof/>
        </w:rPr>
      </w:pPr>
      <w:r>
        <w:rPr>
          <w:noProof/>
        </w:rPr>
        <w:t xml:space="preserve">Wheel slip = 0.2 </w:t>
      </w:r>
    </w:p>
    <w:p w:rsidR="0049033E" w:rsidRDefault="0049033E" w:rsidP="005B1448">
      <w:pPr>
        <w:ind w:left="360"/>
        <w:rPr>
          <w:noProof/>
        </w:rPr>
      </w:pPr>
    </w:p>
    <w:p w:rsidR="00814E6C" w:rsidRDefault="00814E6C" w:rsidP="005B1448">
      <w:pPr>
        <w:ind w:left="360"/>
      </w:pPr>
      <w:r>
        <w:rPr>
          <w:noProof/>
        </w:rPr>
        <w:drawing>
          <wp:inline distT="0" distB="0" distL="0" distR="0">
            <wp:extent cx="6858000" cy="3357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357880"/>
                    </a:xfrm>
                    <a:prstGeom prst="rect">
                      <a:avLst/>
                    </a:prstGeom>
                  </pic:spPr>
                </pic:pic>
              </a:graphicData>
            </a:graphic>
          </wp:inline>
        </w:drawing>
      </w:r>
    </w:p>
    <w:p w:rsidR="008952C8" w:rsidRDefault="008952C8" w:rsidP="005B1448">
      <w:pPr>
        <w:ind w:left="360"/>
      </w:pPr>
    </w:p>
    <w:p w:rsidR="008952C8" w:rsidRDefault="008952C8" w:rsidP="005B1448">
      <w:pPr>
        <w:ind w:left="360"/>
      </w:pPr>
    </w:p>
    <w:p w:rsidR="003C1ED5" w:rsidRDefault="003C1ED5" w:rsidP="005B1448">
      <w:pPr>
        <w:ind w:left="360"/>
      </w:pPr>
    </w:p>
    <w:p w:rsidR="003C1ED5" w:rsidRDefault="003C1ED5" w:rsidP="005B1448">
      <w:pPr>
        <w:ind w:left="360"/>
      </w:pPr>
    </w:p>
    <w:p w:rsidR="003C1ED5" w:rsidRDefault="003C1ED5" w:rsidP="005B1448">
      <w:pPr>
        <w:ind w:left="360"/>
      </w:pPr>
    </w:p>
    <w:p w:rsidR="008952C8" w:rsidRDefault="008952C8" w:rsidP="005B1448">
      <w:pPr>
        <w:ind w:left="360"/>
      </w:pPr>
      <w:r>
        <w:lastRenderedPageBreak/>
        <w:t xml:space="preserve">Wheel slip = 0.3 </w:t>
      </w:r>
    </w:p>
    <w:p w:rsidR="008952C8" w:rsidRDefault="008952C8" w:rsidP="005B1448">
      <w:pPr>
        <w:ind w:left="360"/>
      </w:pPr>
      <w:r>
        <w:rPr>
          <w:noProof/>
        </w:rPr>
        <w:drawing>
          <wp:inline distT="0" distB="0" distL="0" distR="0">
            <wp:extent cx="6858000" cy="32753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3275330"/>
                    </a:xfrm>
                    <a:prstGeom prst="rect">
                      <a:avLst/>
                    </a:prstGeom>
                  </pic:spPr>
                </pic:pic>
              </a:graphicData>
            </a:graphic>
          </wp:inline>
        </w:drawing>
      </w:r>
    </w:p>
    <w:p w:rsidR="00DE0971" w:rsidRDefault="00DE0971" w:rsidP="005B1448">
      <w:pPr>
        <w:ind w:left="360"/>
      </w:pPr>
    </w:p>
    <w:p w:rsidR="00DE0971" w:rsidRDefault="00EE30A8" w:rsidP="005B1448">
      <w:pPr>
        <w:ind w:left="360"/>
      </w:pPr>
      <w:r>
        <w:t>Wheel slip = 0.4</w:t>
      </w:r>
    </w:p>
    <w:p w:rsidR="00EE30A8" w:rsidRDefault="00AA172C" w:rsidP="005B1448">
      <w:pPr>
        <w:ind w:left="360"/>
      </w:pPr>
      <w:r>
        <w:rPr>
          <w:noProof/>
        </w:rPr>
        <w:drawing>
          <wp:inline distT="0" distB="0" distL="0" distR="0">
            <wp:extent cx="68580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200400"/>
                    </a:xfrm>
                    <a:prstGeom prst="rect">
                      <a:avLst/>
                    </a:prstGeom>
                  </pic:spPr>
                </pic:pic>
              </a:graphicData>
            </a:graphic>
          </wp:inline>
        </w:drawing>
      </w:r>
    </w:p>
    <w:p w:rsidR="00614912" w:rsidRDefault="00614912" w:rsidP="005B1448">
      <w:pPr>
        <w:ind w:left="360"/>
      </w:pPr>
    </w:p>
    <w:p w:rsidR="00614912" w:rsidRDefault="00614912" w:rsidP="005B1448">
      <w:pPr>
        <w:ind w:left="360"/>
      </w:pPr>
    </w:p>
    <w:p w:rsidR="00614912" w:rsidRDefault="00614912" w:rsidP="005B1448">
      <w:pPr>
        <w:ind w:left="360"/>
      </w:pPr>
    </w:p>
    <w:p w:rsidR="00614912" w:rsidRDefault="00614912" w:rsidP="005B1448">
      <w:pPr>
        <w:ind w:left="360"/>
      </w:pPr>
    </w:p>
    <w:p w:rsidR="00614912" w:rsidRDefault="00614912" w:rsidP="005B1448">
      <w:pPr>
        <w:ind w:left="360"/>
      </w:pPr>
    </w:p>
    <w:p w:rsidR="00614912" w:rsidRDefault="00614912" w:rsidP="005B1448">
      <w:pPr>
        <w:ind w:left="360"/>
      </w:pPr>
    </w:p>
    <w:p w:rsidR="00614912" w:rsidRDefault="00614912" w:rsidP="005B1448">
      <w:pPr>
        <w:ind w:left="360"/>
      </w:pPr>
    </w:p>
    <w:p w:rsidR="00614912" w:rsidRDefault="00614912" w:rsidP="005B1448">
      <w:pPr>
        <w:ind w:left="360"/>
      </w:pPr>
    </w:p>
    <w:p w:rsidR="00614912" w:rsidRDefault="00614912" w:rsidP="005B1448">
      <w:pPr>
        <w:ind w:left="360"/>
      </w:pPr>
    </w:p>
    <w:p w:rsidR="00614912" w:rsidRDefault="00614912" w:rsidP="005B1448">
      <w:pPr>
        <w:ind w:left="360"/>
      </w:pPr>
    </w:p>
    <w:p w:rsidR="00614912" w:rsidRDefault="00614912" w:rsidP="005B1448">
      <w:pPr>
        <w:ind w:left="360"/>
      </w:pPr>
    </w:p>
    <w:p w:rsidR="00A853C4" w:rsidRDefault="00A853C4" w:rsidP="005B1448">
      <w:pPr>
        <w:ind w:left="360"/>
        <w:rPr>
          <w:noProof/>
        </w:rPr>
      </w:pPr>
    </w:p>
    <w:p w:rsidR="00A853C4" w:rsidRDefault="00A853C4" w:rsidP="005B1448">
      <w:pPr>
        <w:ind w:left="360"/>
        <w:rPr>
          <w:noProof/>
        </w:rPr>
      </w:pPr>
      <w:r>
        <w:t>Wheel slip = 0.5</w:t>
      </w:r>
    </w:p>
    <w:p w:rsidR="00614912" w:rsidRDefault="00A853C4" w:rsidP="005B1448">
      <w:pPr>
        <w:ind w:left="360"/>
      </w:pPr>
      <w:r>
        <w:rPr>
          <w:noProof/>
        </w:rPr>
        <w:drawing>
          <wp:inline distT="0" distB="0" distL="0" distR="0">
            <wp:extent cx="6858000" cy="31680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168015"/>
                    </a:xfrm>
                    <a:prstGeom prst="rect">
                      <a:avLst/>
                    </a:prstGeom>
                  </pic:spPr>
                </pic:pic>
              </a:graphicData>
            </a:graphic>
          </wp:inline>
        </w:drawing>
      </w:r>
    </w:p>
    <w:p w:rsidR="00A853C4" w:rsidRDefault="00A853C4" w:rsidP="005B1448">
      <w:pPr>
        <w:ind w:left="360"/>
      </w:pPr>
    </w:p>
    <w:p w:rsidR="00B753F5" w:rsidRDefault="00B753F5" w:rsidP="005B1448">
      <w:pPr>
        <w:ind w:left="360"/>
      </w:pPr>
      <w:r>
        <w:t>Wheel slip = 1</w:t>
      </w:r>
    </w:p>
    <w:p w:rsidR="00B753F5" w:rsidRDefault="00B753F5" w:rsidP="005B1448">
      <w:pPr>
        <w:ind w:left="360"/>
      </w:pPr>
      <w:r>
        <w:rPr>
          <w:noProof/>
        </w:rPr>
        <w:drawing>
          <wp:inline distT="0" distB="0" distL="0" distR="0">
            <wp:extent cx="6858000" cy="32435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243580"/>
                    </a:xfrm>
                    <a:prstGeom prst="rect">
                      <a:avLst/>
                    </a:prstGeom>
                  </pic:spPr>
                </pic:pic>
              </a:graphicData>
            </a:graphic>
          </wp:inline>
        </w:drawing>
      </w:r>
    </w:p>
    <w:p w:rsidR="00B234C4" w:rsidRPr="00B234C4" w:rsidRDefault="00B234C4" w:rsidP="00B234C4">
      <w:pPr>
        <w:ind w:left="360"/>
      </w:pPr>
      <w:r w:rsidRPr="00B234C4">
        <w:t>when slip = 1, as the slip plot shows, the tire is skidding so much on the pavement that the friction force has dropped off.</w:t>
      </w:r>
    </w:p>
    <w:p w:rsidR="00B234C4" w:rsidRDefault="00B234C4" w:rsidP="005B1448">
      <w:pPr>
        <w:ind w:left="360"/>
      </w:pPr>
    </w:p>
    <w:p w:rsidR="00F364B5" w:rsidRDefault="00F364B5" w:rsidP="005B1448">
      <w:pPr>
        <w:ind w:left="360"/>
      </w:pPr>
    </w:p>
    <w:p w:rsidR="00F364B5" w:rsidRDefault="00F364B5" w:rsidP="005B1448">
      <w:pPr>
        <w:ind w:left="360"/>
      </w:pPr>
    </w:p>
    <w:p w:rsidR="00F364B5" w:rsidRDefault="00F364B5" w:rsidP="005B1448">
      <w:pPr>
        <w:ind w:left="360"/>
      </w:pPr>
    </w:p>
    <w:p w:rsidR="00F364B5" w:rsidRDefault="00F364B5" w:rsidP="005B1448">
      <w:pPr>
        <w:ind w:left="360"/>
      </w:pPr>
    </w:p>
    <w:p w:rsidR="00F364B5" w:rsidRDefault="00F364B5" w:rsidP="005B1448">
      <w:pPr>
        <w:ind w:left="360"/>
      </w:pPr>
    </w:p>
    <w:p w:rsidR="00F364B5" w:rsidRDefault="00F364B5" w:rsidP="005B1448">
      <w:pPr>
        <w:ind w:left="360"/>
      </w:pPr>
    </w:p>
    <w:p w:rsidR="00F364B5" w:rsidRDefault="00F364B5" w:rsidP="005B1448">
      <w:pPr>
        <w:ind w:left="360"/>
      </w:pPr>
    </w:p>
    <w:p w:rsidR="00F364B5" w:rsidRDefault="00F364B5" w:rsidP="005B1448">
      <w:pPr>
        <w:ind w:left="360"/>
      </w:pPr>
    </w:p>
    <w:p w:rsidR="00F364B5" w:rsidRDefault="00F364B5" w:rsidP="005B1448">
      <w:pPr>
        <w:ind w:left="360"/>
      </w:pPr>
    </w:p>
    <w:p w:rsidR="00F364B5" w:rsidRDefault="00F364B5" w:rsidP="005B1448">
      <w:pPr>
        <w:ind w:left="360"/>
      </w:pPr>
    </w:p>
    <w:p w:rsidR="00F364B5" w:rsidRPr="0090515A" w:rsidRDefault="00F364B5" w:rsidP="005B1448">
      <w:pPr>
        <w:ind w:left="360"/>
        <w:rPr>
          <w:b/>
          <w:bCs/>
        </w:rPr>
      </w:pPr>
      <w:r w:rsidRPr="0090515A">
        <w:rPr>
          <w:b/>
          <w:bCs/>
        </w:rPr>
        <w:t>System Result with ABS :</w:t>
      </w:r>
    </w:p>
    <w:p w:rsidR="00F364B5" w:rsidRDefault="00F364B5" w:rsidP="005B1448">
      <w:pPr>
        <w:ind w:left="360"/>
      </w:pPr>
    </w:p>
    <w:p w:rsidR="00F364B5" w:rsidRDefault="00F364B5" w:rsidP="005B1448">
      <w:pPr>
        <w:ind w:left="360"/>
      </w:pPr>
      <w:r>
        <w:t>ABS_CONTROL=1</w:t>
      </w:r>
      <w:r w:rsidR="00057FDA">
        <w:t xml:space="preserve">   this will enable ABS system.</w:t>
      </w:r>
    </w:p>
    <w:p w:rsidR="00F364B5" w:rsidRDefault="00F364B5" w:rsidP="005B1448">
      <w:pPr>
        <w:ind w:left="360"/>
      </w:pPr>
    </w:p>
    <w:p w:rsidR="00F364B5" w:rsidRDefault="00F364B5" w:rsidP="005B1448">
      <w:pPr>
        <w:ind w:left="360"/>
      </w:pPr>
      <w:r>
        <w:rPr>
          <w:noProof/>
        </w:rPr>
        <w:drawing>
          <wp:inline distT="0" distB="0" distL="0" distR="0">
            <wp:extent cx="5309350" cy="3251200"/>
            <wp:effectExtent l="19050" t="0" r="560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9350" cy="3251200"/>
                    </a:xfrm>
                    <a:prstGeom prst="rect">
                      <a:avLst/>
                    </a:prstGeom>
                  </pic:spPr>
                </pic:pic>
              </a:graphicData>
            </a:graphic>
          </wp:inline>
        </w:drawing>
      </w:r>
    </w:p>
    <w:p w:rsidR="006B48F5" w:rsidRDefault="006B48F5" w:rsidP="005B1448">
      <w:pPr>
        <w:ind w:left="360"/>
      </w:pPr>
    </w:p>
    <w:p w:rsidR="002C2F06" w:rsidRDefault="002C2F06" w:rsidP="005B1448">
      <w:pPr>
        <w:ind w:left="360"/>
      </w:pPr>
    </w:p>
    <w:p w:rsidR="002C2F06" w:rsidRDefault="002C2F06" w:rsidP="005B1448">
      <w:pPr>
        <w:ind w:left="360"/>
      </w:pPr>
      <w:r>
        <w:t>Comparison of vehicle speed and wheel speed with ABS enabled</w:t>
      </w:r>
    </w:p>
    <w:p w:rsidR="002C2F06" w:rsidRDefault="002C2F06" w:rsidP="005B1448">
      <w:pPr>
        <w:ind w:left="360"/>
      </w:pPr>
      <w:r>
        <w:rPr>
          <w:noProof/>
        </w:rPr>
        <w:drawing>
          <wp:inline distT="0" distB="0" distL="0" distR="0">
            <wp:extent cx="6858000" cy="32683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268345"/>
                    </a:xfrm>
                    <a:prstGeom prst="rect">
                      <a:avLst/>
                    </a:prstGeom>
                  </pic:spPr>
                </pic:pic>
              </a:graphicData>
            </a:graphic>
          </wp:inline>
        </w:drawing>
      </w:r>
    </w:p>
    <w:p w:rsidR="00FF5FE9" w:rsidRDefault="00FF5FE9" w:rsidP="005B1448">
      <w:pPr>
        <w:ind w:left="360"/>
      </w:pPr>
    </w:p>
    <w:p w:rsidR="00FF5FE9" w:rsidRDefault="00FF5FE9" w:rsidP="005B1448">
      <w:pPr>
        <w:ind w:left="360"/>
      </w:pPr>
    </w:p>
    <w:p w:rsidR="00FF5FE9" w:rsidRDefault="00FF5FE9" w:rsidP="005B1448">
      <w:pPr>
        <w:ind w:left="360"/>
      </w:pPr>
    </w:p>
    <w:p w:rsidR="00FF5FE9" w:rsidRDefault="00FF5FE9" w:rsidP="005B1448">
      <w:pPr>
        <w:ind w:left="360"/>
      </w:pPr>
    </w:p>
    <w:p w:rsidR="00FF5FE9" w:rsidRDefault="00FF5FE9" w:rsidP="005B1448">
      <w:pPr>
        <w:ind w:left="360"/>
      </w:pPr>
    </w:p>
    <w:p w:rsidR="00FF5FE9" w:rsidRDefault="00FF5FE9" w:rsidP="005B1448">
      <w:pPr>
        <w:ind w:left="360"/>
      </w:pPr>
    </w:p>
    <w:p w:rsidR="00FF5FE9" w:rsidRDefault="00FF5FE9" w:rsidP="005B1448">
      <w:pPr>
        <w:ind w:left="360"/>
      </w:pPr>
      <w:r>
        <w:t>Wheel slip when ABS is enabled.</w:t>
      </w:r>
    </w:p>
    <w:p w:rsidR="00FF5FE9" w:rsidRDefault="00FF5FE9" w:rsidP="005B1448">
      <w:pPr>
        <w:ind w:left="360"/>
      </w:pPr>
    </w:p>
    <w:p w:rsidR="00FF5FE9" w:rsidRDefault="00FF5FE9" w:rsidP="005B1448">
      <w:pPr>
        <w:ind w:left="360"/>
      </w:pPr>
      <w:r>
        <w:rPr>
          <w:noProof/>
        </w:rPr>
        <w:drawing>
          <wp:inline distT="0" distB="0" distL="0" distR="0">
            <wp:extent cx="6858000" cy="3260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3260725"/>
                    </a:xfrm>
                    <a:prstGeom prst="rect">
                      <a:avLst/>
                    </a:prstGeom>
                  </pic:spPr>
                </pic:pic>
              </a:graphicData>
            </a:graphic>
          </wp:inline>
        </w:drawing>
      </w:r>
    </w:p>
    <w:p w:rsidR="00D0718E" w:rsidRDefault="00D0718E" w:rsidP="005B1448">
      <w:pPr>
        <w:ind w:left="360"/>
      </w:pPr>
    </w:p>
    <w:p w:rsidR="00D0718E" w:rsidRPr="0090515A" w:rsidRDefault="0090515A" w:rsidP="0090515A">
      <w:pPr>
        <w:ind w:left="360"/>
        <w:rPr>
          <w:b/>
          <w:bCs/>
        </w:rPr>
      </w:pPr>
      <w:r w:rsidRPr="0090515A">
        <w:rPr>
          <w:b/>
          <w:bCs/>
        </w:rPr>
        <w:t>System Result with</w:t>
      </w:r>
      <w:r>
        <w:rPr>
          <w:b/>
          <w:bCs/>
        </w:rPr>
        <w:t>out</w:t>
      </w:r>
      <w:r w:rsidRPr="0090515A">
        <w:rPr>
          <w:b/>
          <w:bCs/>
        </w:rPr>
        <w:t>ABS :</w:t>
      </w:r>
    </w:p>
    <w:p w:rsidR="00593289" w:rsidRDefault="00593289" w:rsidP="00593289">
      <w:pPr>
        <w:ind w:left="360"/>
      </w:pPr>
      <w:r>
        <w:t xml:space="preserve">ABS_CONTROL=0   this will </w:t>
      </w:r>
      <w:r w:rsidR="00C73E3F">
        <w:t>disable</w:t>
      </w:r>
      <w:r>
        <w:t xml:space="preserve"> ABS system.</w:t>
      </w:r>
    </w:p>
    <w:p w:rsidR="000975AB" w:rsidRDefault="000975AB" w:rsidP="00593289">
      <w:pPr>
        <w:ind w:left="360"/>
      </w:pPr>
      <w:r w:rsidRPr="000975AB">
        <w:t>This disconnects the slip feedback from the controller, resulting in maximum braking.</w:t>
      </w:r>
    </w:p>
    <w:p w:rsidR="004E4F91" w:rsidRDefault="004E4F91" w:rsidP="00593289">
      <w:pPr>
        <w:ind w:left="360"/>
      </w:pPr>
      <w:r>
        <w:rPr>
          <w:noProof/>
        </w:rPr>
        <w:drawing>
          <wp:inline distT="0" distB="0" distL="0" distR="0">
            <wp:extent cx="6150107" cy="3354070"/>
            <wp:effectExtent l="19050" t="0" r="3043"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0107" cy="3354070"/>
                    </a:xfrm>
                    <a:prstGeom prst="rect">
                      <a:avLst/>
                    </a:prstGeom>
                  </pic:spPr>
                </pic:pic>
              </a:graphicData>
            </a:graphic>
          </wp:inline>
        </w:drawing>
      </w:r>
    </w:p>
    <w:p w:rsidR="000975AB" w:rsidRDefault="000975AB" w:rsidP="00593289">
      <w:pPr>
        <w:ind w:left="360"/>
      </w:pPr>
    </w:p>
    <w:p w:rsidR="000975AB" w:rsidRDefault="000975AB" w:rsidP="00593289">
      <w:pPr>
        <w:ind w:left="360"/>
      </w:pPr>
    </w:p>
    <w:p w:rsidR="000975AB" w:rsidRDefault="000975AB" w:rsidP="00593289">
      <w:pPr>
        <w:ind w:left="360"/>
      </w:pPr>
    </w:p>
    <w:p w:rsidR="000975AB" w:rsidRDefault="000975AB" w:rsidP="00593289">
      <w:pPr>
        <w:ind w:left="360"/>
      </w:pPr>
    </w:p>
    <w:p w:rsidR="000975AB" w:rsidRDefault="000975AB" w:rsidP="00593289">
      <w:pPr>
        <w:ind w:left="360"/>
      </w:pPr>
    </w:p>
    <w:p w:rsidR="000975AB" w:rsidRDefault="000975AB" w:rsidP="00593289">
      <w:pPr>
        <w:ind w:left="360"/>
      </w:pPr>
    </w:p>
    <w:p w:rsidR="000975AB" w:rsidRDefault="000975AB" w:rsidP="00593289">
      <w:pPr>
        <w:ind w:left="360"/>
      </w:pPr>
    </w:p>
    <w:p w:rsidR="000975AB" w:rsidRDefault="000975AB" w:rsidP="00593289">
      <w:pPr>
        <w:ind w:left="360"/>
        <w:rPr>
          <w:noProof/>
        </w:rPr>
      </w:pPr>
    </w:p>
    <w:p w:rsidR="000975AB" w:rsidRDefault="000975AB" w:rsidP="00593289">
      <w:pPr>
        <w:ind w:left="360"/>
        <w:rPr>
          <w:noProof/>
        </w:rPr>
      </w:pPr>
      <w:r>
        <w:rPr>
          <w:noProof/>
        </w:rPr>
        <w:t>Comparsion of vehicle speed and wheel speed when ABS is disabled.</w:t>
      </w:r>
    </w:p>
    <w:p w:rsidR="000975AB" w:rsidRDefault="000975AB" w:rsidP="00593289">
      <w:pPr>
        <w:ind w:left="360"/>
        <w:rPr>
          <w:noProof/>
        </w:rPr>
      </w:pPr>
    </w:p>
    <w:p w:rsidR="000975AB" w:rsidRDefault="000975AB" w:rsidP="00593289">
      <w:pPr>
        <w:ind w:left="360"/>
      </w:pPr>
      <w:r>
        <w:rPr>
          <w:noProof/>
        </w:rPr>
        <w:drawing>
          <wp:inline distT="0" distB="0" distL="0" distR="0">
            <wp:extent cx="6858000" cy="32092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63688" cy="3211952"/>
                    </a:xfrm>
                    <a:prstGeom prst="rect">
                      <a:avLst/>
                    </a:prstGeom>
                  </pic:spPr>
                </pic:pic>
              </a:graphicData>
            </a:graphic>
          </wp:inline>
        </w:drawing>
      </w:r>
    </w:p>
    <w:p w:rsidR="00EB5E54" w:rsidRDefault="00EB5E54" w:rsidP="00593289">
      <w:pPr>
        <w:ind w:left="360"/>
      </w:pPr>
      <w:r>
        <w:t>Wheel slip when ABS is disabled.</w:t>
      </w:r>
    </w:p>
    <w:p w:rsidR="0015293D" w:rsidRDefault="00EB5E54" w:rsidP="00593289">
      <w:pPr>
        <w:ind w:left="360"/>
      </w:pPr>
      <w:r>
        <w:rPr>
          <w:noProof/>
        </w:rPr>
        <w:drawing>
          <wp:inline distT="0" distB="0" distL="0" distR="0">
            <wp:extent cx="6858000" cy="3189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189605"/>
                    </a:xfrm>
                    <a:prstGeom prst="rect">
                      <a:avLst/>
                    </a:prstGeom>
                  </pic:spPr>
                </pic:pic>
              </a:graphicData>
            </a:graphic>
          </wp:inline>
        </w:drawing>
      </w:r>
    </w:p>
    <w:p w:rsidR="00B871EC" w:rsidRDefault="00B871EC" w:rsidP="005B1448">
      <w:pPr>
        <w:ind w:left="360"/>
      </w:pPr>
    </w:p>
    <w:p w:rsidR="00D83DA2" w:rsidRDefault="00D83DA2" w:rsidP="005B1448">
      <w:pPr>
        <w:ind w:left="360"/>
      </w:pPr>
    </w:p>
    <w:p w:rsidR="00D83DA2" w:rsidRDefault="00D83DA2" w:rsidP="005B1448">
      <w:pPr>
        <w:ind w:left="360"/>
      </w:pPr>
    </w:p>
    <w:p w:rsidR="00D83DA2" w:rsidRDefault="00D83DA2" w:rsidP="005B1448">
      <w:pPr>
        <w:ind w:left="360"/>
      </w:pPr>
    </w:p>
    <w:p w:rsidR="00D83DA2" w:rsidRDefault="00D83DA2" w:rsidP="005B1448">
      <w:pPr>
        <w:ind w:left="360"/>
      </w:pPr>
    </w:p>
    <w:p w:rsidR="00D83DA2" w:rsidRDefault="00D83DA2" w:rsidP="005B1448">
      <w:pPr>
        <w:ind w:left="360"/>
      </w:pPr>
    </w:p>
    <w:p w:rsidR="00D83DA2" w:rsidRDefault="00D83DA2" w:rsidP="005B1448">
      <w:pPr>
        <w:ind w:left="360"/>
      </w:pPr>
    </w:p>
    <w:p w:rsidR="00D83DA2" w:rsidRDefault="00D83DA2" w:rsidP="005B1448">
      <w:pPr>
        <w:ind w:left="360"/>
      </w:pPr>
    </w:p>
    <w:p w:rsidR="00D83DA2" w:rsidRDefault="00D83DA2" w:rsidP="005B1448">
      <w:pPr>
        <w:ind w:left="360"/>
      </w:pPr>
    </w:p>
    <w:p w:rsidR="00D83DA2" w:rsidRDefault="00D83DA2" w:rsidP="005B1448">
      <w:pPr>
        <w:ind w:left="360"/>
      </w:pPr>
    </w:p>
    <w:p w:rsidR="005177B9" w:rsidRDefault="005177B9" w:rsidP="005B1448">
      <w:pPr>
        <w:ind w:left="360"/>
        <w:rPr>
          <w:noProof/>
        </w:rPr>
      </w:pPr>
      <w:r>
        <w:rPr>
          <w:noProof/>
        </w:rPr>
        <w:t xml:space="preserve">Disabled ABS system </w:t>
      </w:r>
    </w:p>
    <w:p w:rsidR="00D83DA2" w:rsidRDefault="00D83DA2" w:rsidP="005B1448">
      <w:pPr>
        <w:ind w:left="360"/>
      </w:pPr>
      <w:r>
        <w:rPr>
          <w:noProof/>
        </w:rPr>
        <w:drawing>
          <wp:inline distT="0" distB="0" distL="0" distR="0">
            <wp:extent cx="6858000" cy="35667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3566795"/>
                    </a:xfrm>
                    <a:prstGeom prst="rect">
                      <a:avLst/>
                    </a:prstGeom>
                  </pic:spPr>
                </pic:pic>
              </a:graphicData>
            </a:graphic>
          </wp:inline>
        </w:drawing>
      </w:r>
    </w:p>
    <w:p w:rsidR="007E3C6D" w:rsidRDefault="007E3C6D" w:rsidP="005B1448">
      <w:pPr>
        <w:ind w:left="360"/>
      </w:pPr>
    </w:p>
    <w:p w:rsidR="007E3C6D" w:rsidRDefault="007E3C6D" w:rsidP="005B1448">
      <w:pPr>
        <w:ind w:left="360"/>
      </w:pPr>
      <w:r>
        <w:t>Enabled ABS System</w:t>
      </w:r>
    </w:p>
    <w:p w:rsidR="007E3C6D" w:rsidRDefault="007E3C6D" w:rsidP="005B1448">
      <w:pPr>
        <w:ind w:left="360"/>
      </w:pPr>
      <w:r>
        <w:rPr>
          <w:noProof/>
        </w:rPr>
        <w:drawing>
          <wp:inline distT="0" distB="0" distL="0" distR="0">
            <wp:extent cx="6858000" cy="3528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3528060"/>
                    </a:xfrm>
                    <a:prstGeom prst="rect">
                      <a:avLst/>
                    </a:prstGeom>
                  </pic:spPr>
                </pic:pic>
              </a:graphicData>
            </a:graphic>
          </wp:inline>
        </w:drawing>
      </w:r>
    </w:p>
    <w:p w:rsidR="00D83DA2" w:rsidRDefault="00D83DA2" w:rsidP="005B1448">
      <w:pPr>
        <w:ind w:left="360"/>
      </w:pPr>
    </w:p>
    <w:p w:rsidR="00D83DA2" w:rsidRDefault="00D83DA2" w:rsidP="005B1448">
      <w:pPr>
        <w:ind w:left="360"/>
      </w:pPr>
      <w:r>
        <w:t>Data inspector comparison for with disabled and enabled ABS system</w:t>
      </w:r>
    </w:p>
    <w:p w:rsidR="00D83DA2" w:rsidRDefault="00D83DA2" w:rsidP="005B1448">
      <w:pPr>
        <w:ind w:left="360"/>
      </w:pPr>
      <w:r>
        <w:rPr>
          <w:noProof/>
        </w:rPr>
        <w:lastRenderedPageBreak/>
        <w:drawing>
          <wp:inline distT="0" distB="0" distL="0" distR="0">
            <wp:extent cx="6858000" cy="3609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3609340"/>
                    </a:xfrm>
                    <a:prstGeom prst="rect">
                      <a:avLst/>
                    </a:prstGeom>
                  </pic:spPr>
                </pic:pic>
              </a:graphicData>
            </a:graphic>
          </wp:inline>
        </w:drawing>
      </w:r>
    </w:p>
    <w:p w:rsidR="00B234C4" w:rsidRPr="00B234C4" w:rsidRDefault="00B234C4" w:rsidP="00B234C4">
      <w:pPr>
        <w:ind w:left="360"/>
      </w:pPr>
      <w:r w:rsidRPr="00B234C4">
        <w:t>In the plot showing vehicle speed and wheel speed, observe that the wheel locks up in about seven seconds. The braking, from that point on, is applied in a less-than-optimal part of the slip curve. That is, when slip = 1, as the slip plot shows, the tire is skidding so much on the pavement that the friction force has dropped off.</w:t>
      </w:r>
    </w:p>
    <w:p w:rsidR="00B234C4" w:rsidRPr="00B234C4" w:rsidRDefault="00B234C4" w:rsidP="00B234C4">
      <w:pPr>
        <w:ind w:left="360"/>
        <w:rPr>
          <w:rFonts w:ascii="Arial" w:eastAsia="Times New Roman" w:hAnsi="Arial" w:cs="Arial"/>
          <w:color w:val="404040"/>
          <w:sz w:val="20"/>
          <w:szCs w:val="20"/>
          <w:lang w:val="en-IN" w:eastAsia="en-IN"/>
        </w:rPr>
      </w:pPr>
      <w:r w:rsidRPr="00B234C4">
        <w:t>This is, perhaps, more meaningful in terms of the comparison shown below. The distance traveled by the vehicle is plotted for the two cases. Without ABS, the vehicle skids about an extra 100 feet, taking about three seconds longer to come to a stop</w:t>
      </w:r>
      <w:r w:rsidRPr="00B234C4">
        <w:rPr>
          <w:rFonts w:ascii="Arial" w:eastAsia="Times New Roman" w:hAnsi="Arial" w:cs="Arial"/>
          <w:color w:val="404040"/>
          <w:sz w:val="20"/>
          <w:szCs w:val="20"/>
          <w:lang w:val="en-IN" w:eastAsia="en-IN"/>
        </w:rPr>
        <w:t>.</w:t>
      </w:r>
    </w:p>
    <w:p w:rsidR="00B234C4" w:rsidRDefault="00B234C4" w:rsidP="005B1448">
      <w:pPr>
        <w:ind w:left="360"/>
      </w:pPr>
    </w:p>
    <w:p w:rsidR="00C663D6" w:rsidRDefault="00C663D6" w:rsidP="005B1448">
      <w:pPr>
        <w:ind w:left="360"/>
      </w:pPr>
    </w:p>
    <w:p w:rsidR="00C663D6" w:rsidRDefault="00C663D6" w:rsidP="005B1448">
      <w:pPr>
        <w:ind w:left="360"/>
      </w:pPr>
    </w:p>
    <w:p w:rsidR="00C663D6" w:rsidRPr="00431E41" w:rsidRDefault="00C663D6" w:rsidP="005B1448">
      <w:pPr>
        <w:ind w:left="360"/>
        <w:rPr>
          <w:b/>
          <w:bCs/>
        </w:rPr>
      </w:pPr>
      <w:r w:rsidRPr="00431E41">
        <w:rPr>
          <w:b/>
          <w:bCs/>
        </w:rPr>
        <w:t>Con</w:t>
      </w:r>
      <w:r w:rsidR="00ED3700">
        <w:rPr>
          <w:b/>
          <w:bCs/>
        </w:rPr>
        <w:t>clusion</w:t>
      </w:r>
      <w:r w:rsidRPr="00431E41">
        <w:rPr>
          <w:b/>
          <w:bCs/>
        </w:rPr>
        <w:t>:</w:t>
      </w:r>
    </w:p>
    <w:p w:rsidR="00431E41" w:rsidRDefault="00431E41" w:rsidP="00431E41">
      <w:pPr>
        <w:ind w:left="360"/>
      </w:pPr>
      <w:r w:rsidRPr="00431E41">
        <w:t>This model shows how you can use Simulink to simulate a braking system under the action of an ABS controller. The controller in this example is idealized, but you can use any proposed control algorithm in its place to evaluate the system's performance. This significantly reduces the time needed to prove new ideas by enabling actual testing early in the development cycle.</w:t>
      </w:r>
    </w:p>
    <w:p w:rsidR="00431E41" w:rsidRDefault="00431E41" w:rsidP="00431E41">
      <w:pPr>
        <w:ind w:left="360"/>
      </w:pPr>
      <w:r w:rsidRPr="00431E41">
        <w:t>For a hardware-in-the-loop braking system simulation, you can remove the 'bang-bang' controller and run the equations of motion on real-time hardware to emulate the wheel and vehicle dynamics. You can do this by generating real-time C code for this model using the Simulink Coder. You can then test an actual ABS controller by interfacing it to the real-time hardware, which runs the generated code. In this scenario, the real-time model would send the wheel speed to the controller, and the controller would send brake action to the mode</w:t>
      </w:r>
      <w:r w:rsidR="00B234C4">
        <w:t>.</w:t>
      </w:r>
    </w:p>
    <w:p w:rsidR="00B234C4" w:rsidRPr="00431E41" w:rsidRDefault="00B234C4" w:rsidP="00431E41">
      <w:pPr>
        <w:ind w:left="360"/>
      </w:pPr>
    </w:p>
    <w:p w:rsidR="00C663D6" w:rsidRDefault="00C663D6" w:rsidP="005B1448">
      <w:pPr>
        <w:ind w:left="360"/>
      </w:pPr>
    </w:p>
    <w:p w:rsidR="00D04D17" w:rsidRDefault="00D04D17" w:rsidP="005B1448">
      <w:pPr>
        <w:ind w:left="360"/>
      </w:pPr>
    </w:p>
    <w:p w:rsidR="00D04D17" w:rsidRDefault="00D04D17" w:rsidP="005B1448">
      <w:pPr>
        <w:ind w:left="360"/>
      </w:pPr>
    </w:p>
    <w:p w:rsidR="00D04D17" w:rsidRDefault="00D04D17" w:rsidP="005B1448">
      <w:pPr>
        <w:ind w:left="360"/>
      </w:pPr>
    </w:p>
    <w:p w:rsidR="00D04D17" w:rsidRDefault="00D04D17" w:rsidP="005B1448">
      <w:pPr>
        <w:ind w:left="360"/>
      </w:pPr>
    </w:p>
    <w:p w:rsidR="00D04D17" w:rsidRDefault="00D04D17" w:rsidP="005B1448">
      <w:pPr>
        <w:ind w:left="360"/>
      </w:pPr>
    </w:p>
    <w:p w:rsidR="00D04D17" w:rsidRDefault="00D04D17" w:rsidP="005B1448">
      <w:pPr>
        <w:ind w:left="360"/>
      </w:pPr>
    </w:p>
    <w:p w:rsidR="00D04D17" w:rsidRDefault="00D04D17" w:rsidP="005B1448">
      <w:pPr>
        <w:ind w:left="360"/>
      </w:pPr>
    </w:p>
    <w:p w:rsidR="00D04D17" w:rsidRDefault="00D04D17" w:rsidP="00D04D17">
      <w:pPr>
        <w:pStyle w:val="ListParagraph"/>
        <w:numPr>
          <w:ilvl w:val="0"/>
          <w:numId w:val="1"/>
        </w:numPr>
        <w:rPr>
          <w:b/>
          <w:bCs/>
          <w:sz w:val="28"/>
          <w:szCs w:val="28"/>
        </w:rPr>
      </w:pPr>
      <w:r w:rsidRPr="00D04D17">
        <w:rPr>
          <w:b/>
          <w:bCs/>
          <w:sz w:val="28"/>
          <w:szCs w:val="28"/>
        </w:rPr>
        <w:lastRenderedPageBreak/>
        <w:t>Reference</w:t>
      </w:r>
    </w:p>
    <w:p w:rsidR="00D04D17" w:rsidRDefault="00D04D17" w:rsidP="00D04D17">
      <w:pPr>
        <w:ind w:left="360"/>
        <w:rPr>
          <w:b/>
          <w:bCs/>
          <w:sz w:val="28"/>
          <w:szCs w:val="28"/>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9"/>
        <w:gridCol w:w="9661"/>
      </w:tblGrid>
      <w:tr w:rsidR="006A43E6" w:rsidTr="00926C4A">
        <w:tc>
          <w:tcPr>
            <w:tcW w:w="769" w:type="dxa"/>
          </w:tcPr>
          <w:p w:rsidR="006A43E6" w:rsidRPr="00926C4A" w:rsidRDefault="006A43E6" w:rsidP="00926C4A">
            <w:pPr>
              <w:jc w:val="center"/>
              <w:rPr>
                <w:sz w:val="28"/>
                <w:szCs w:val="28"/>
              </w:rPr>
            </w:pPr>
            <w:r w:rsidRPr="00926C4A">
              <w:rPr>
                <w:sz w:val="28"/>
                <w:szCs w:val="28"/>
              </w:rPr>
              <w:t>[1]</w:t>
            </w:r>
          </w:p>
        </w:tc>
        <w:tc>
          <w:tcPr>
            <w:tcW w:w="9661" w:type="dxa"/>
          </w:tcPr>
          <w:p w:rsidR="006A43E6" w:rsidRPr="00926C4A" w:rsidRDefault="003132A0" w:rsidP="00D04D17">
            <w:pPr>
              <w:rPr>
                <w:sz w:val="28"/>
                <w:szCs w:val="28"/>
              </w:rPr>
            </w:pPr>
            <w:r w:rsidRPr="00926C4A">
              <w:rPr>
                <w:sz w:val="28"/>
                <w:szCs w:val="28"/>
              </w:rPr>
              <w:t>https://in.mathworks.com/help/matlab/math/choose-an-ode-solver.html</w:t>
            </w:r>
          </w:p>
        </w:tc>
      </w:tr>
      <w:tr w:rsidR="006A43E6" w:rsidTr="00926C4A">
        <w:tc>
          <w:tcPr>
            <w:tcW w:w="769" w:type="dxa"/>
          </w:tcPr>
          <w:p w:rsidR="006A43E6" w:rsidRPr="00926C4A" w:rsidRDefault="006A43E6" w:rsidP="00926C4A">
            <w:pPr>
              <w:jc w:val="center"/>
              <w:rPr>
                <w:sz w:val="28"/>
                <w:szCs w:val="28"/>
              </w:rPr>
            </w:pPr>
            <w:r w:rsidRPr="00926C4A">
              <w:rPr>
                <w:sz w:val="28"/>
                <w:szCs w:val="28"/>
              </w:rPr>
              <w:t>[2]</w:t>
            </w:r>
          </w:p>
        </w:tc>
        <w:tc>
          <w:tcPr>
            <w:tcW w:w="9661" w:type="dxa"/>
          </w:tcPr>
          <w:p w:rsidR="006A43E6" w:rsidRPr="00926C4A" w:rsidRDefault="003132A0" w:rsidP="00D04D17">
            <w:pPr>
              <w:rPr>
                <w:sz w:val="28"/>
                <w:szCs w:val="28"/>
              </w:rPr>
            </w:pPr>
            <w:r w:rsidRPr="00926C4A">
              <w:rPr>
                <w:sz w:val="28"/>
                <w:szCs w:val="28"/>
              </w:rPr>
              <w:t>https://in.mathworks.com/help/simulink/callback-functions.html</w:t>
            </w:r>
          </w:p>
        </w:tc>
      </w:tr>
      <w:tr w:rsidR="006A43E6" w:rsidTr="00926C4A">
        <w:tc>
          <w:tcPr>
            <w:tcW w:w="769" w:type="dxa"/>
          </w:tcPr>
          <w:p w:rsidR="006A43E6" w:rsidRPr="00926C4A" w:rsidRDefault="006A43E6" w:rsidP="00926C4A">
            <w:pPr>
              <w:jc w:val="center"/>
              <w:rPr>
                <w:sz w:val="28"/>
                <w:szCs w:val="28"/>
              </w:rPr>
            </w:pPr>
            <w:r w:rsidRPr="00926C4A">
              <w:rPr>
                <w:sz w:val="28"/>
                <w:szCs w:val="28"/>
              </w:rPr>
              <w:t>[3]</w:t>
            </w:r>
          </w:p>
        </w:tc>
        <w:tc>
          <w:tcPr>
            <w:tcW w:w="9661" w:type="dxa"/>
          </w:tcPr>
          <w:p w:rsidR="006A43E6" w:rsidRPr="00926C4A" w:rsidRDefault="003132A0" w:rsidP="00D04D17">
            <w:pPr>
              <w:rPr>
                <w:sz w:val="28"/>
                <w:szCs w:val="28"/>
              </w:rPr>
            </w:pPr>
            <w:r w:rsidRPr="00926C4A">
              <w:rPr>
                <w:sz w:val="28"/>
                <w:szCs w:val="28"/>
              </w:rPr>
              <w:t>https://in.mathworks.com/help/simulink/what-is-a-matlab-function-block.html</w:t>
            </w:r>
          </w:p>
        </w:tc>
      </w:tr>
      <w:tr w:rsidR="006A43E6" w:rsidTr="00926C4A">
        <w:tc>
          <w:tcPr>
            <w:tcW w:w="769" w:type="dxa"/>
          </w:tcPr>
          <w:p w:rsidR="006A43E6" w:rsidRPr="00926C4A" w:rsidRDefault="006A43E6" w:rsidP="00926C4A">
            <w:pPr>
              <w:jc w:val="center"/>
              <w:rPr>
                <w:sz w:val="28"/>
                <w:szCs w:val="28"/>
              </w:rPr>
            </w:pPr>
            <w:r w:rsidRPr="00926C4A">
              <w:rPr>
                <w:sz w:val="28"/>
                <w:szCs w:val="28"/>
              </w:rPr>
              <w:t>[4]</w:t>
            </w:r>
          </w:p>
        </w:tc>
        <w:tc>
          <w:tcPr>
            <w:tcW w:w="9661" w:type="dxa"/>
          </w:tcPr>
          <w:p w:rsidR="006A43E6" w:rsidRPr="00926C4A" w:rsidRDefault="003132A0" w:rsidP="00D04D17">
            <w:pPr>
              <w:rPr>
                <w:sz w:val="28"/>
                <w:szCs w:val="28"/>
              </w:rPr>
            </w:pPr>
            <w:r w:rsidRPr="00926C4A">
              <w:rPr>
                <w:sz w:val="28"/>
                <w:szCs w:val="28"/>
              </w:rPr>
              <w:t>https://in.mathworks.com/help/simulink/ug/choose-a-solver.html</w:t>
            </w:r>
          </w:p>
        </w:tc>
      </w:tr>
      <w:tr w:rsidR="006A43E6" w:rsidTr="00926C4A">
        <w:tc>
          <w:tcPr>
            <w:tcW w:w="769" w:type="dxa"/>
          </w:tcPr>
          <w:p w:rsidR="006A43E6" w:rsidRPr="00926C4A" w:rsidRDefault="006A43E6" w:rsidP="00926C4A">
            <w:pPr>
              <w:jc w:val="center"/>
              <w:rPr>
                <w:sz w:val="28"/>
                <w:szCs w:val="28"/>
              </w:rPr>
            </w:pPr>
            <w:r w:rsidRPr="00926C4A">
              <w:rPr>
                <w:sz w:val="28"/>
                <w:szCs w:val="28"/>
              </w:rPr>
              <w:t>[5]</w:t>
            </w:r>
          </w:p>
        </w:tc>
        <w:tc>
          <w:tcPr>
            <w:tcW w:w="9661" w:type="dxa"/>
          </w:tcPr>
          <w:p w:rsidR="006A43E6" w:rsidRPr="00926C4A" w:rsidRDefault="003132A0" w:rsidP="00D04D17">
            <w:pPr>
              <w:rPr>
                <w:sz w:val="28"/>
                <w:szCs w:val="28"/>
              </w:rPr>
            </w:pPr>
            <w:r w:rsidRPr="00926C4A">
              <w:rPr>
                <w:sz w:val="28"/>
                <w:szCs w:val="28"/>
              </w:rPr>
              <w:t>https://in.mathworks.com/help/simulink/ug/use-auto-solver-to-select-a-solver-1.html</w:t>
            </w:r>
          </w:p>
        </w:tc>
      </w:tr>
      <w:tr w:rsidR="006A43E6" w:rsidTr="00926C4A">
        <w:tc>
          <w:tcPr>
            <w:tcW w:w="769" w:type="dxa"/>
          </w:tcPr>
          <w:p w:rsidR="006A43E6" w:rsidRPr="00926C4A" w:rsidRDefault="006A43E6" w:rsidP="00926C4A">
            <w:pPr>
              <w:jc w:val="center"/>
              <w:rPr>
                <w:sz w:val="28"/>
                <w:szCs w:val="28"/>
              </w:rPr>
            </w:pPr>
            <w:r w:rsidRPr="00926C4A">
              <w:rPr>
                <w:sz w:val="28"/>
                <w:szCs w:val="28"/>
              </w:rPr>
              <w:t>[6]</w:t>
            </w:r>
          </w:p>
        </w:tc>
        <w:tc>
          <w:tcPr>
            <w:tcW w:w="9661" w:type="dxa"/>
          </w:tcPr>
          <w:p w:rsidR="006A43E6" w:rsidRPr="00926C4A" w:rsidRDefault="003132A0" w:rsidP="00D04D17">
            <w:pPr>
              <w:rPr>
                <w:sz w:val="28"/>
                <w:szCs w:val="28"/>
              </w:rPr>
            </w:pPr>
            <w:r w:rsidRPr="00926C4A">
              <w:rPr>
                <w:sz w:val="28"/>
                <w:szCs w:val="28"/>
              </w:rPr>
              <w:t>https://in.mathworks.com/help/physmod/simscape/ug/setting-up-solvers-for-physical-models.html</w:t>
            </w:r>
          </w:p>
        </w:tc>
      </w:tr>
      <w:tr w:rsidR="006A43E6" w:rsidTr="00926C4A">
        <w:tc>
          <w:tcPr>
            <w:tcW w:w="769" w:type="dxa"/>
          </w:tcPr>
          <w:p w:rsidR="006A43E6" w:rsidRPr="00926C4A" w:rsidRDefault="006A43E6" w:rsidP="00926C4A">
            <w:pPr>
              <w:jc w:val="center"/>
              <w:rPr>
                <w:sz w:val="28"/>
                <w:szCs w:val="28"/>
              </w:rPr>
            </w:pPr>
            <w:r w:rsidRPr="00926C4A">
              <w:rPr>
                <w:sz w:val="28"/>
                <w:szCs w:val="28"/>
              </w:rPr>
              <w:t>[7]</w:t>
            </w:r>
          </w:p>
        </w:tc>
        <w:tc>
          <w:tcPr>
            <w:tcW w:w="9661" w:type="dxa"/>
          </w:tcPr>
          <w:p w:rsidR="006A43E6" w:rsidRPr="00926C4A" w:rsidRDefault="00926C4A" w:rsidP="00D04D17">
            <w:pPr>
              <w:rPr>
                <w:sz w:val="28"/>
                <w:szCs w:val="28"/>
              </w:rPr>
            </w:pPr>
            <w:r w:rsidRPr="00926C4A">
              <w:rPr>
                <w:sz w:val="28"/>
                <w:szCs w:val="28"/>
              </w:rPr>
              <w:t>https://x-engineer.org/projects/anti-lock-braking-system-abs-modeling-simulation-xcos/</w:t>
            </w:r>
          </w:p>
        </w:tc>
      </w:tr>
      <w:tr w:rsidR="006A43E6" w:rsidTr="00926C4A">
        <w:tc>
          <w:tcPr>
            <w:tcW w:w="769" w:type="dxa"/>
          </w:tcPr>
          <w:p w:rsidR="006A43E6" w:rsidRPr="00926C4A" w:rsidRDefault="006A43E6" w:rsidP="00926C4A">
            <w:pPr>
              <w:jc w:val="center"/>
              <w:rPr>
                <w:sz w:val="28"/>
                <w:szCs w:val="28"/>
              </w:rPr>
            </w:pPr>
            <w:r w:rsidRPr="00926C4A">
              <w:rPr>
                <w:sz w:val="28"/>
                <w:szCs w:val="28"/>
              </w:rPr>
              <w:t>[8]</w:t>
            </w:r>
          </w:p>
        </w:tc>
        <w:tc>
          <w:tcPr>
            <w:tcW w:w="9661" w:type="dxa"/>
          </w:tcPr>
          <w:p w:rsidR="006A43E6" w:rsidRPr="00926C4A" w:rsidRDefault="00926C4A" w:rsidP="00D04D17">
            <w:pPr>
              <w:rPr>
                <w:sz w:val="28"/>
                <w:szCs w:val="28"/>
              </w:rPr>
            </w:pPr>
            <w:r w:rsidRPr="00926C4A">
              <w:rPr>
                <w:sz w:val="28"/>
                <w:szCs w:val="28"/>
              </w:rPr>
              <w:t>https://a-lab.ee/edu/sites/default/files/ABS%20System%20Control.pdf</w:t>
            </w:r>
          </w:p>
        </w:tc>
      </w:tr>
    </w:tbl>
    <w:p w:rsidR="00D04D17" w:rsidRPr="00D04D17" w:rsidRDefault="00D04D17" w:rsidP="00D04D17">
      <w:pPr>
        <w:ind w:left="360"/>
        <w:rPr>
          <w:b/>
          <w:bCs/>
          <w:sz w:val="28"/>
          <w:szCs w:val="28"/>
        </w:rPr>
      </w:pPr>
    </w:p>
    <w:sectPr w:rsidR="00D04D17" w:rsidRPr="00D04D17" w:rsidSect="0006063F">
      <w:footerReference w:type="even" r:id="rId45"/>
      <w:footerReference w:type="default" r:id="rId46"/>
      <w:pgSz w:w="12240" w:h="15840" w:code="1"/>
      <w:pgMar w:top="720" w:right="720" w:bottom="1080" w:left="720" w:header="709" w:footer="432"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4D3F" w:rsidRDefault="00E24D3F" w:rsidP="001205A1">
      <w:r>
        <w:separator/>
      </w:r>
    </w:p>
  </w:endnote>
  <w:endnote w:type="continuationSeparator" w:id="1">
    <w:p w:rsidR="00E24D3F" w:rsidRDefault="00E24D3F" w:rsidP="001205A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rriweather">
    <w:altName w:val="Cambria"/>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rPr>
      <w:id w:val="1697884697"/>
      <w:docPartObj>
        <w:docPartGallery w:val="Page Numbers (Bottom of Page)"/>
        <w:docPartUnique/>
      </w:docPartObj>
    </w:sdtPr>
    <w:sdtContent>
      <w:p w:rsidR="009808E2" w:rsidRDefault="005D2433" w:rsidP="009808E2">
        <w:pPr>
          <w:pStyle w:val="Footer"/>
          <w:framePr w:wrap="none" w:vAnchor="text" w:hAnchor="margin" w:xAlign="right" w:y="1"/>
          <w:rPr>
            <w:rStyle w:val="PageNumber"/>
          </w:rPr>
        </w:pPr>
        <w:r>
          <w:rPr>
            <w:rStyle w:val="PageNumber"/>
          </w:rPr>
          <w:fldChar w:fldCharType="begin"/>
        </w:r>
        <w:r w:rsidR="009808E2">
          <w:rPr>
            <w:rStyle w:val="PageNumber"/>
          </w:rPr>
          <w:instrText xml:space="preserve"> PAGE </w:instrText>
        </w:r>
        <w:r>
          <w:rPr>
            <w:rStyle w:val="PageNumber"/>
          </w:rPr>
          <w:fldChar w:fldCharType="separate"/>
        </w:r>
        <w:r w:rsidR="009808E2">
          <w:rPr>
            <w:rStyle w:val="PageNumber"/>
            <w:noProof/>
          </w:rPr>
          <w:t>2</w:t>
        </w:r>
        <w:r>
          <w:rPr>
            <w:rStyle w:val="PageNumber"/>
          </w:rPr>
          <w:fldChar w:fldCharType="end"/>
        </w:r>
      </w:p>
    </w:sdtContent>
  </w:sdt>
  <w:p w:rsidR="009808E2" w:rsidRDefault="009808E2" w:rsidP="001205A1">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PageNumber"/>
      </w:rPr>
      <w:id w:val="-1041358343"/>
      <w:docPartObj>
        <w:docPartGallery w:val="Page Numbers (Bottom of Page)"/>
        <w:docPartUnique/>
      </w:docPartObj>
    </w:sdtPr>
    <w:sdtContent>
      <w:p w:rsidR="009808E2" w:rsidRDefault="005D2433" w:rsidP="009808E2">
        <w:pPr>
          <w:pStyle w:val="Footer"/>
          <w:framePr w:wrap="none" w:vAnchor="text" w:hAnchor="margin" w:xAlign="right" w:y="1"/>
          <w:rPr>
            <w:rStyle w:val="PageNumber"/>
          </w:rPr>
        </w:pPr>
        <w:r>
          <w:rPr>
            <w:rStyle w:val="PageNumber"/>
          </w:rPr>
          <w:fldChar w:fldCharType="begin"/>
        </w:r>
        <w:r w:rsidR="009808E2">
          <w:rPr>
            <w:rStyle w:val="PageNumber"/>
          </w:rPr>
          <w:instrText xml:space="preserve"> PAGE </w:instrText>
        </w:r>
        <w:r>
          <w:rPr>
            <w:rStyle w:val="PageNumber"/>
          </w:rPr>
          <w:fldChar w:fldCharType="separate"/>
        </w:r>
        <w:r w:rsidR="001148D0">
          <w:rPr>
            <w:rStyle w:val="PageNumber"/>
            <w:noProof/>
          </w:rPr>
          <w:t>23</w:t>
        </w:r>
        <w:r>
          <w:rPr>
            <w:rStyle w:val="PageNumber"/>
          </w:rPr>
          <w:fldChar w:fldCharType="end"/>
        </w:r>
      </w:p>
    </w:sdtContent>
  </w:sdt>
  <w:tbl>
    <w:tblPr>
      <w:tblW w:w="0" w:type="auto"/>
      <w:tblLayout w:type="fixed"/>
      <w:tblCellMar>
        <w:left w:w="0" w:type="dxa"/>
        <w:right w:w="0" w:type="dxa"/>
      </w:tblCellMar>
      <w:tblLook w:val="0600"/>
    </w:tblPr>
    <w:tblGrid>
      <w:gridCol w:w="5395"/>
      <w:gridCol w:w="5395"/>
    </w:tblGrid>
    <w:tr w:rsidR="009808E2" w:rsidTr="005F4F46">
      <w:tc>
        <w:tcPr>
          <w:tcW w:w="5395" w:type="dxa"/>
        </w:tcPr>
        <w:p w:rsidR="009808E2" w:rsidRPr="001205A1" w:rsidRDefault="008502C5" w:rsidP="00C66528">
          <w:pPr>
            <w:pStyle w:val="Footer"/>
          </w:pPr>
          <w:r>
            <w:rPr>
              <w:color w:val="7F7F7F" w:themeColor="text1" w:themeTint="80"/>
            </w:rPr>
            <w:t xml:space="preserve">Anti-Lock Braking System </w:t>
          </w:r>
        </w:p>
      </w:tc>
      <w:tc>
        <w:tcPr>
          <w:tcW w:w="5395" w:type="dxa"/>
        </w:tcPr>
        <w:p w:rsidR="009808E2" w:rsidRPr="001205A1" w:rsidRDefault="009808E2" w:rsidP="001205A1">
          <w:pPr>
            <w:pStyle w:val="Footer"/>
          </w:pPr>
        </w:p>
      </w:tc>
    </w:tr>
  </w:tbl>
  <w:p w:rsidR="009808E2" w:rsidRDefault="009808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4D3F" w:rsidRDefault="00E24D3F" w:rsidP="001205A1">
      <w:r>
        <w:separator/>
      </w:r>
    </w:p>
  </w:footnote>
  <w:footnote w:type="continuationSeparator" w:id="1">
    <w:p w:rsidR="00E24D3F" w:rsidRDefault="00E24D3F" w:rsidP="001205A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54D76"/>
    <w:multiLevelType w:val="multilevel"/>
    <w:tmpl w:val="B8645A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B83355"/>
    <w:multiLevelType w:val="hybridMultilevel"/>
    <w:tmpl w:val="18689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42753A9"/>
    <w:multiLevelType w:val="hybridMultilevel"/>
    <w:tmpl w:val="9AB0C1A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D836556"/>
    <w:multiLevelType w:val="multilevel"/>
    <w:tmpl w:val="CFB4B64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284773D6"/>
    <w:multiLevelType w:val="hybridMultilevel"/>
    <w:tmpl w:val="8E9A530E"/>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3AB0BA2"/>
    <w:multiLevelType w:val="hybridMultilevel"/>
    <w:tmpl w:val="470E301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8DE216F"/>
    <w:multiLevelType w:val="multilevel"/>
    <w:tmpl w:val="C3E49B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6"/>
  </w:num>
  <w:num w:numId="4">
    <w:abstractNumId w:val="0"/>
  </w:num>
  <w:num w:numId="5">
    <w:abstractNumId w:val="5"/>
  </w:num>
  <w:num w:numId="6">
    <w:abstractNumId w:val="4"/>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removePersonalInformation/>
  <w:removeDateAndTime/>
  <w:attachedTemplate r:id="rId1"/>
  <w:defaultTabStop w:val="720"/>
  <w:characterSpacingControl w:val="doNotCompress"/>
  <w:hdrShapeDefaults>
    <o:shapedefaults v:ext="edit" spidmax="8194"/>
  </w:hdrShapeDefaults>
  <w:footnotePr>
    <w:footnote w:id="0"/>
    <w:footnote w:id="1"/>
  </w:footnotePr>
  <w:endnotePr>
    <w:endnote w:id="0"/>
    <w:endnote w:id="1"/>
  </w:endnotePr>
  <w:compat/>
  <w:rsids>
    <w:rsidRoot w:val="00095AF4"/>
    <w:rsid w:val="00001C52"/>
    <w:rsid w:val="000029E9"/>
    <w:rsid w:val="0001449A"/>
    <w:rsid w:val="00024762"/>
    <w:rsid w:val="00037B54"/>
    <w:rsid w:val="00041520"/>
    <w:rsid w:val="00051495"/>
    <w:rsid w:val="00057FDA"/>
    <w:rsid w:val="0006063F"/>
    <w:rsid w:val="00062207"/>
    <w:rsid w:val="00066AAD"/>
    <w:rsid w:val="000763D4"/>
    <w:rsid w:val="00095AF4"/>
    <w:rsid w:val="000975AB"/>
    <w:rsid w:val="000C4ED1"/>
    <w:rsid w:val="000F7B73"/>
    <w:rsid w:val="001148D0"/>
    <w:rsid w:val="001205A1"/>
    <w:rsid w:val="00122887"/>
    <w:rsid w:val="00132C53"/>
    <w:rsid w:val="00134420"/>
    <w:rsid w:val="00136350"/>
    <w:rsid w:val="0015293D"/>
    <w:rsid w:val="00154818"/>
    <w:rsid w:val="0015608F"/>
    <w:rsid w:val="001714E9"/>
    <w:rsid w:val="00216328"/>
    <w:rsid w:val="00237CB6"/>
    <w:rsid w:val="0025613D"/>
    <w:rsid w:val="002877E8"/>
    <w:rsid w:val="002960BA"/>
    <w:rsid w:val="002C2F06"/>
    <w:rsid w:val="002E7C4E"/>
    <w:rsid w:val="002F4A90"/>
    <w:rsid w:val="00302A18"/>
    <w:rsid w:val="0031055C"/>
    <w:rsid w:val="003132A0"/>
    <w:rsid w:val="00316AA1"/>
    <w:rsid w:val="0033659D"/>
    <w:rsid w:val="003407D0"/>
    <w:rsid w:val="00352EC0"/>
    <w:rsid w:val="00361F25"/>
    <w:rsid w:val="00371EE1"/>
    <w:rsid w:val="003768D9"/>
    <w:rsid w:val="00395EF6"/>
    <w:rsid w:val="003966E4"/>
    <w:rsid w:val="003A798E"/>
    <w:rsid w:val="003B51A9"/>
    <w:rsid w:val="003B56D7"/>
    <w:rsid w:val="003C1ED5"/>
    <w:rsid w:val="003C7664"/>
    <w:rsid w:val="003D306A"/>
    <w:rsid w:val="003E3835"/>
    <w:rsid w:val="003E60CA"/>
    <w:rsid w:val="0040586C"/>
    <w:rsid w:val="0041369B"/>
    <w:rsid w:val="00413E95"/>
    <w:rsid w:val="00416149"/>
    <w:rsid w:val="00425A99"/>
    <w:rsid w:val="00431E41"/>
    <w:rsid w:val="00434296"/>
    <w:rsid w:val="00443DC2"/>
    <w:rsid w:val="00475930"/>
    <w:rsid w:val="0049033E"/>
    <w:rsid w:val="00495287"/>
    <w:rsid w:val="004A5D2F"/>
    <w:rsid w:val="004C13DE"/>
    <w:rsid w:val="004D7EB6"/>
    <w:rsid w:val="004E4F91"/>
    <w:rsid w:val="004F0044"/>
    <w:rsid w:val="004F661D"/>
    <w:rsid w:val="005177B9"/>
    <w:rsid w:val="00521A1B"/>
    <w:rsid w:val="00536D0D"/>
    <w:rsid w:val="005725CE"/>
    <w:rsid w:val="00573C88"/>
    <w:rsid w:val="00585F34"/>
    <w:rsid w:val="00593289"/>
    <w:rsid w:val="005B1448"/>
    <w:rsid w:val="005B3522"/>
    <w:rsid w:val="005C74D6"/>
    <w:rsid w:val="005D2433"/>
    <w:rsid w:val="005D2822"/>
    <w:rsid w:val="005D7980"/>
    <w:rsid w:val="005D7E3D"/>
    <w:rsid w:val="005E6B25"/>
    <w:rsid w:val="005F4F46"/>
    <w:rsid w:val="00600F04"/>
    <w:rsid w:val="00611738"/>
    <w:rsid w:val="00614912"/>
    <w:rsid w:val="00663743"/>
    <w:rsid w:val="006A2635"/>
    <w:rsid w:val="006A43E6"/>
    <w:rsid w:val="006B3B62"/>
    <w:rsid w:val="006B48F5"/>
    <w:rsid w:val="006B5B2F"/>
    <w:rsid w:val="006B7764"/>
    <w:rsid w:val="006B7C7E"/>
    <w:rsid w:val="006C4E45"/>
    <w:rsid w:val="006C60E6"/>
    <w:rsid w:val="006D0B15"/>
    <w:rsid w:val="006F439D"/>
    <w:rsid w:val="00714C04"/>
    <w:rsid w:val="00735FA1"/>
    <w:rsid w:val="007524C7"/>
    <w:rsid w:val="00771942"/>
    <w:rsid w:val="0078370E"/>
    <w:rsid w:val="007B0740"/>
    <w:rsid w:val="007B1EE7"/>
    <w:rsid w:val="007C1BAB"/>
    <w:rsid w:val="007D658C"/>
    <w:rsid w:val="007E38C0"/>
    <w:rsid w:val="007E3C6D"/>
    <w:rsid w:val="008104FE"/>
    <w:rsid w:val="00814E6C"/>
    <w:rsid w:val="00831C51"/>
    <w:rsid w:val="008501D2"/>
    <w:rsid w:val="008502C5"/>
    <w:rsid w:val="00863B7B"/>
    <w:rsid w:val="00894C60"/>
    <w:rsid w:val="008952C8"/>
    <w:rsid w:val="008B4760"/>
    <w:rsid w:val="008D0F90"/>
    <w:rsid w:val="008D20C2"/>
    <w:rsid w:val="0090515A"/>
    <w:rsid w:val="00926C4A"/>
    <w:rsid w:val="009332D5"/>
    <w:rsid w:val="00941F14"/>
    <w:rsid w:val="009434B4"/>
    <w:rsid w:val="00945A46"/>
    <w:rsid w:val="00945F79"/>
    <w:rsid w:val="009808E2"/>
    <w:rsid w:val="00997B39"/>
    <w:rsid w:val="009B2F2A"/>
    <w:rsid w:val="009D5048"/>
    <w:rsid w:val="00A079F8"/>
    <w:rsid w:val="00A15CF7"/>
    <w:rsid w:val="00A24793"/>
    <w:rsid w:val="00A40884"/>
    <w:rsid w:val="00A81248"/>
    <w:rsid w:val="00A853C4"/>
    <w:rsid w:val="00A9174E"/>
    <w:rsid w:val="00A92A45"/>
    <w:rsid w:val="00A97E78"/>
    <w:rsid w:val="00AA172C"/>
    <w:rsid w:val="00AA2440"/>
    <w:rsid w:val="00AB01A4"/>
    <w:rsid w:val="00AE038F"/>
    <w:rsid w:val="00AE29A1"/>
    <w:rsid w:val="00AF3B3B"/>
    <w:rsid w:val="00B102F6"/>
    <w:rsid w:val="00B126D4"/>
    <w:rsid w:val="00B16B22"/>
    <w:rsid w:val="00B234C4"/>
    <w:rsid w:val="00B321A9"/>
    <w:rsid w:val="00B3370D"/>
    <w:rsid w:val="00B42C13"/>
    <w:rsid w:val="00B714CE"/>
    <w:rsid w:val="00B753F5"/>
    <w:rsid w:val="00B84569"/>
    <w:rsid w:val="00B871EC"/>
    <w:rsid w:val="00B87720"/>
    <w:rsid w:val="00BE183E"/>
    <w:rsid w:val="00C663D6"/>
    <w:rsid w:val="00C66528"/>
    <w:rsid w:val="00C70694"/>
    <w:rsid w:val="00C73E3F"/>
    <w:rsid w:val="00C8070C"/>
    <w:rsid w:val="00C901FC"/>
    <w:rsid w:val="00C915F0"/>
    <w:rsid w:val="00CB64AE"/>
    <w:rsid w:val="00CD13F9"/>
    <w:rsid w:val="00CE3D5A"/>
    <w:rsid w:val="00D04D17"/>
    <w:rsid w:val="00D0718E"/>
    <w:rsid w:val="00D63657"/>
    <w:rsid w:val="00D7272B"/>
    <w:rsid w:val="00D83DA2"/>
    <w:rsid w:val="00D97C1A"/>
    <w:rsid w:val="00DD6719"/>
    <w:rsid w:val="00DE0971"/>
    <w:rsid w:val="00DE1571"/>
    <w:rsid w:val="00E14BFB"/>
    <w:rsid w:val="00E154DB"/>
    <w:rsid w:val="00E20A17"/>
    <w:rsid w:val="00E24D3F"/>
    <w:rsid w:val="00E2603B"/>
    <w:rsid w:val="00E5465E"/>
    <w:rsid w:val="00E950A8"/>
    <w:rsid w:val="00EB47DC"/>
    <w:rsid w:val="00EB48AD"/>
    <w:rsid w:val="00EB5E54"/>
    <w:rsid w:val="00EC4E75"/>
    <w:rsid w:val="00ED3700"/>
    <w:rsid w:val="00EE30A8"/>
    <w:rsid w:val="00EF41BF"/>
    <w:rsid w:val="00F32CF3"/>
    <w:rsid w:val="00F364B5"/>
    <w:rsid w:val="00F42CE1"/>
    <w:rsid w:val="00F63F50"/>
    <w:rsid w:val="00F74147"/>
    <w:rsid w:val="00F74CD3"/>
    <w:rsid w:val="00F769BA"/>
    <w:rsid w:val="00F9061D"/>
    <w:rsid w:val="00FB4B10"/>
    <w:rsid w:val="00FB65B8"/>
    <w:rsid w:val="00FC49AE"/>
    <w:rsid w:val="00FD2FC3"/>
    <w:rsid w:val="00FD47C4"/>
    <w:rsid w:val="00FF521E"/>
    <w:rsid w:val="00FF5F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7" type="connector" idref="#Straight Arrow Connector 47"/>
        <o:r id="V:Rule18" type="connector" idref="#Straight Arrow Connector 70"/>
        <o:r id="V:Rule19" type="connector" idref="#Straight Arrow Connector 72"/>
        <o:r id="V:Rule20" type="connector" idref="#Straight Arrow Connector 82"/>
        <o:r id="V:Rule21" type="connector" idref="#Straight Arrow Connector 80"/>
        <o:r id="V:Rule22" type="connector" idref="#Straight Arrow Connector 56"/>
        <o:r id="V:Rule23" type="connector" idref="#Straight Arrow Connector 54"/>
        <o:r id="V:Rule24" type="connector" idref="#Straight Arrow Connector 75"/>
        <o:r id="V:Rule25" type="connector" idref="#Straight Arrow Connector 93"/>
        <o:r id="V:Rule26" type="connector" idref="#Straight Arrow Connector 101"/>
        <o:r id="V:Rule27" type="connector" idref="#Straight Arrow Connector 92"/>
        <o:r id="V:Rule28" type="connector" idref="#Straight Arrow Connector 81"/>
        <o:r id="V:Rule29" type="connector" idref="#Straight Arrow Connector 98"/>
        <o:r id="V:Rule30" type="connector" idref="#Straight Arrow Connector 76"/>
        <o:r id="V:Rule31" type="connector" idref="#Straight Arrow Connector 99"/>
        <o:r id="V:Rule32" type="connector" idref="#Straight Arrow Connector 1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1"/>
    <w:lsdException w:name="footer" w:unhideWhenUsed="1"/>
    <w:lsdException w:name="caption" w:uiPriority="35" w:qFormat="1"/>
    <w:lsdException w:name="page number" w:unhideWhenUsed="1"/>
    <w:lsdException w:name="Title" w:uiPriority="10" w:qFormat="1"/>
    <w:lsdException w:name="Default Paragraph Font" w:uiPriority="1" w:unhideWhenUsed="1"/>
    <w:lsdException w:name="Subtitle" w:uiPriority="11" w:qFormat="1"/>
    <w:lsdException w:name="Strong" w:uiPriority="22" w:qFormat="1"/>
    <w:lsdException w:name="Emphasis" w:semiHidden="0" w:uiPriority="20" w:qFormat="1"/>
    <w:lsdException w:name="HTML Top of Form" w:unhideWhenUsed="1"/>
    <w:lsdException w:name="HTML Bottom of Form" w:unhideWhenUsed="1"/>
    <w:lsdException w:name="HTML Keyboard"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3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semiHidden="0"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semiHidden/>
    <w:qFormat/>
    <w:rsid w:val="00521A1B"/>
    <w:pPr>
      <w:ind w:left="720"/>
      <w:contextualSpacing/>
    </w:pPr>
  </w:style>
  <w:style w:type="paragraph" w:styleId="NormalWeb">
    <w:name w:val="Normal (Web)"/>
    <w:basedOn w:val="Normal"/>
    <w:uiPriority w:val="99"/>
    <w:semiHidden/>
    <w:unhideWhenUsed/>
    <w:rsid w:val="00521A1B"/>
    <w:pPr>
      <w:spacing w:before="100" w:beforeAutospacing="1" w:after="100" w:afterAutospacing="1"/>
    </w:pPr>
    <w:rPr>
      <w:rFonts w:ascii="Times New Roman" w:eastAsia="Times New Roman" w:hAnsi="Times New Roman" w:cs="Times New Roman"/>
      <w:lang w:val="en-IN" w:eastAsia="en-IN"/>
    </w:rPr>
  </w:style>
  <w:style w:type="character" w:styleId="Strong">
    <w:name w:val="Strong"/>
    <w:basedOn w:val="DefaultParagraphFont"/>
    <w:uiPriority w:val="22"/>
    <w:qFormat/>
    <w:rsid w:val="00521A1B"/>
    <w:rPr>
      <w:b/>
      <w:bCs/>
    </w:rPr>
  </w:style>
  <w:style w:type="character" w:customStyle="1" w:styleId="mi">
    <w:name w:val="mi"/>
    <w:basedOn w:val="DefaultParagraphFont"/>
    <w:rsid w:val="0033659D"/>
  </w:style>
  <w:style w:type="character" w:customStyle="1" w:styleId="mo">
    <w:name w:val="mo"/>
    <w:basedOn w:val="DefaultParagraphFont"/>
    <w:rsid w:val="0033659D"/>
  </w:style>
  <w:style w:type="character" w:customStyle="1" w:styleId="mtext">
    <w:name w:val="mtext"/>
    <w:basedOn w:val="DefaultParagraphFont"/>
    <w:rsid w:val="0033659D"/>
  </w:style>
  <w:style w:type="character" w:customStyle="1" w:styleId="mn">
    <w:name w:val="mn"/>
    <w:basedOn w:val="DefaultParagraphFont"/>
    <w:rsid w:val="0033659D"/>
  </w:style>
  <w:style w:type="character" w:styleId="Hyperlink">
    <w:name w:val="Hyperlink"/>
    <w:basedOn w:val="DefaultParagraphFont"/>
    <w:uiPriority w:val="99"/>
    <w:semiHidden/>
    <w:rsid w:val="008501D2"/>
    <w:rPr>
      <w:color w:val="0000FF" w:themeColor="hyperlink"/>
      <w:u w:val="single"/>
    </w:rPr>
  </w:style>
  <w:style w:type="character" w:customStyle="1" w:styleId="UnresolvedMention">
    <w:name w:val="Unresolved Mention"/>
    <w:basedOn w:val="DefaultParagraphFont"/>
    <w:uiPriority w:val="99"/>
    <w:semiHidden/>
    <w:unhideWhenUsed/>
    <w:rsid w:val="008501D2"/>
    <w:rPr>
      <w:color w:val="605E5C"/>
      <w:shd w:val="clear" w:color="auto" w:fill="E1DFDD"/>
    </w:rPr>
  </w:style>
  <w:style w:type="character" w:styleId="FollowedHyperlink">
    <w:name w:val="FollowedHyperlink"/>
    <w:basedOn w:val="DefaultParagraphFont"/>
    <w:uiPriority w:val="99"/>
    <w:semiHidden/>
    <w:rsid w:val="00B87720"/>
    <w:rPr>
      <w:color w:val="FF00FF" w:themeColor="followedHyperlink"/>
      <w:u w:val="single"/>
    </w:rPr>
  </w:style>
  <w:style w:type="character" w:styleId="HTMLCode">
    <w:name w:val="HTML Code"/>
    <w:basedOn w:val="DefaultParagraphFont"/>
    <w:uiPriority w:val="99"/>
    <w:semiHidden/>
    <w:unhideWhenUsed/>
    <w:rsid w:val="00B234C4"/>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93086429">
      <w:bodyDiv w:val="1"/>
      <w:marLeft w:val="0"/>
      <w:marRight w:val="0"/>
      <w:marTop w:val="0"/>
      <w:marBottom w:val="0"/>
      <w:divBdr>
        <w:top w:val="none" w:sz="0" w:space="0" w:color="auto"/>
        <w:left w:val="none" w:sz="0" w:space="0" w:color="auto"/>
        <w:bottom w:val="none" w:sz="0" w:space="0" w:color="auto"/>
        <w:right w:val="none" w:sz="0" w:space="0" w:color="auto"/>
      </w:divBdr>
    </w:div>
    <w:div w:id="458912168">
      <w:bodyDiv w:val="1"/>
      <w:marLeft w:val="0"/>
      <w:marRight w:val="0"/>
      <w:marTop w:val="0"/>
      <w:marBottom w:val="0"/>
      <w:divBdr>
        <w:top w:val="none" w:sz="0" w:space="0" w:color="auto"/>
        <w:left w:val="none" w:sz="0" w:space="0" w:color="auto"/>
        <w:bottom w:val="none" w:sz="0" w:space="0" w:color="auto"/>
        <w:right w:val="none" w:sz="0" w:space="0" w:color="auto"/>
      </w:divBdr>
    </w:div>
    <w:div w:id="728504962">
      <w:bodyDiv w:val="1"/>
      <w:marLeft w:val="0"/>
      <w:marRight w:val="0"/>
      <w:marTop w:val="0"/>
      <w:marBottom w:val="0"/>
      <w:divBdr>
        <w:top w:val="none" w:sz="0" w:space="0" w:color="auto"/>
        <w:left w:val="none" w:sz="0" w:space="0" w:color="auto"/>
        <w:bottom w:val="none" w:sz="0" w:space="0" w:color="auto"/>
        <w:right w:val="none" w:sz="0" w:space="0" w:color="auto"/>
      </w:divBdr>
    </w:div>
    <w:div w:id="951206066">
      <w:bodyDiv w:val="1"/>
      <w:marLeft w:val="0"/>
      <w:marRight w:val="0"/>
      <w:marTop w:val="0"/>
      <w:marBottom w:val="0"/>
      <w:divBdr>
        <w:top w:val="none" w:sz="0" w:space="0" w:color="auto"/>
        <w:left w:val="none" w:sz="0" w:space="0" w:color="auto"/>
        <w:bottom w:val="none" w:sz="0" w:space="0" w:color="auto"/>
        <w:right w:val="none" w:sz="0" w:space="0" w:color="auto"/>
      </w:divBdr>
    </w:div>
    <w:div w:id="1018894115">
      <w:bodyDiv w:val="1"/>
      <w:marLeft w:val="0"/>
      <w:marRight w:val="0"/>
      <w:marTop w:val="0"/>
      <w:marBottom w:val="0"/>
      <w:divBdr>
        <w:top w:val="none" w:sz="0" w:space="0" w:color="auto"/>
        <w:left w:val="none" w:sz="0" w:space="0" w:color="auto"/>
        <w:bottom w:val="none" w:sz="0" w:space="0" w:color="auto"/>
        <w:right w:val="none" w:sz="0" w:space="0" w:color="auto"/>
      </w:divBdr>
    </w:div>
    <w:div w:id="1029724941">
      <w:bodyDiv w:val="1"/>
      <w:marLeft w:val="0"/>
      <w:marRight w:val="0"/>
      <w:marTop w:val="0"/>
      <w:marBottom w:val="0"/>
      <w:divBdr>
        <w:top w:val="none" w:sz="0" w:space="0" w:color="auto"/>
        <w:left w:val="none" w:sz="0" w:space="0" w:color="auto"/>
        <w:bottom w:val="none" w:sz="0" w:space="0" w:color="auto"/>
        <w:right w:val="none" w:sz="0" w:space="0" w:color="auto"/>
      </w:divBdr>
      <w:divsChild>
        <w:div w:id="1395009464">
          <w:marLeft w:val="0"/>
          <w:marRight w:val="0"/>
          <w:marTop w:val="240"/>
          <w:marBottom w:val="240"/>
          <w:divBdr>
            <w:top w:val="none" w:sz="0" w:space="0" w:color="auto"/>
            <w:left w:val="none" w:sz="0" w:space="0" w:color="auto"/>
            <w:bottom w:val="none" w:sz="0" w:space="0" w:color="auto"/>
            <w:right w:val="none" w:sz="0" w:space="0" w:color="auto"/>
          </w:divBdr>
        </w:div>
        <w:div w:id="1275407528">
          <w:marLeft w:val="0"/>
          <w:marRight w:val="0"/>
          <w:marTop w:val="240"/>
          <w:marBottom w:val="240"/>
          <w:divBdr>
            <w:top w:val="none" w:sz="0" w:space="0" w:color="auto"/>
            <w:left w:val="none" w:sz="0" w:space="0" w:color="auto"/>
            <w:bottom w:val="none" w:sz="0" w:space="0" w:color="auto"/>
            <w:right w:val="none" w:sz="0" w:space="0" w:color="auto"/>
          </w:divBdr>
        </w:div>
        <w:div w:id="1109006113">
          <w:marLeft w:val="0"/>
          <w:marRight w:val="0"/>
          <w:marTop w:val="240"/>
          <w:marBottom w:val="240"/>
          <w:divBdr>
            <w:top w:val="none" w:sz="0" w:space="0" w:color="auto"/>
            <w:left w:val="none" w:sz="0" w:space="0" w:color="auto"/>
            <w:bottom w:val="none" w:sz="0" w:space="0" w:color="auto"/>
            <w:right w:val="none" w:sz="0" w:space="0" w:color="auto"/>
          </w:divBdr>
        </w:div>
        <w:div w:id="1764229724">
          <w:marLeft w:val="0"/>
          <w:marRight w:val="0"/>
          <w:marTop w:val="240"/>
          <w:marBottom w:val="240"/>
          <w:divBdr>
            <w:top w:val="none" w:sz="0" w:space="0" w:color="auto"/>
            <w:left w:val="none" w:sz="0" w:space="0" w:color="auto"/>
            <w:bottom w:val="none" w:sz="0" w:space="0" w:color="auto"/>
            <w:right w:val="none" w:sz="0" w:space="0" w:color="auto"/>
          </w:divBdr>
        </w:div>
      </w:divsChild>
    </w:div>
    <w:div w:id="1099257778">
      <w:bodyDiv w:val="1"/>
      <w:marLeft w:val="0"/>
      <w:marRight w:val="0"/>
      <w:marTop w:val="0"/>
      <w:marBottom w:val="0"/>
      <w:divBdr>
        <w:top w:val="none" w:sz="0" w:space="0" w:color="auto"/>
        <w:left w:val="none" w:sz="0" w:space="0" w:color="auto"/>
        <w:bottom w:val="none" w:sz="0" w:space="0" w:color="auto"/>
        <w:right w:val="none" w:sz="0" w:space="0" w:color="auto"/>
      </w:divBdr>
    </w:div>
    <w:div w:id="1153912079">
      <w:bodyDiv w:val="1"/>
      <w:marLeft w:val="0"/>
      <w:marRight w:val="0"/>
      <w:marTop w:val="0"/>
      <w:marBottom w:val="0"/>
      <w:divBdr>
        <w:top w:val="none" w:sz="0" w:space="0" w:color="auto"/>
        <w:left w:val="none" w:sz="0" w:space="0" w:color="auto"/>
        <w:bottom w:val="none" w:sz="0" w:space="0" w:color="auto"/>
        <w:right w:val="none" w:sz="0" w:space="0" w:color="auto"/>
      </w:divBdr>
      <w:divsChild>
        <w:div w:id="522018956">
          <w:marLeft w:val="0"/>
          <w:marRight w:val="0"/>
          <w:marTop w:val="240"/>
          <w:marBottom w:val="240"/>
          <w:divBdr>
            <w:top w:val="none" w:sz="0" w:space="0" w:color="auto"/>
            <w:left w:val="none" w:sz="0" w:space="0" w:color="auto"/>
            <w:bottom w:val="none" w:sz="0" w:space="0" w:color="auto"/>
            <w:right w:val="none" w:sz="0" w:space="0" w:color="auto"/>
          </w:divBdr>
        </w:div>
        <w:div w:id="1203522176">
          <w:marLeft w:val="0"/>
          <w:marRight w:val="0"/>
          <w:marTop w:val="240"/>
          <w:marBottom w:val="240"/>
          <w:divBdr>
            <w:top w:val="none" w:sz="0" w:space="0" w:color="auto"/>
            <w:left w:val="none" w:sz="0" w:space="0" w:color="auto"/>
            <w:bottom w:val="none" w:sz="0" w:space="0" w:color="auto"/>
            <w:right w:val="none" w:sz="0" w:space="0" w:color="auto"/>
          </w:divBdr>
        </w:div>
        <w:div w:id="615674688">
          <w:marLeft w:val="0"/>
          <w:marRight w:val="0"/>
          <w:marTop w:val="240"/>
          <w:marBottom w:val="240"/>
          <w:divBdr>
            <w:top w:val="none" w:sz="0" w:space="0" w:color="auto"/>
            <w:left w:val="none" w:sz="0" w:space="0" w:color="auto"/>
            <w:bottom w:val="none" w:sz="0" w:space="0" w:color="auto"/>
            <w:right w:val="none" w:sz="0" w:space="0" w:color="auto"/>
          </w:divBdr>
        </w:div>
        <w:div w:id="322439894">
          <w:marLeft w:val="0"/>
          <w:marRight w:val="0"/>
          <w:marTop w:val="240"/>
          <w:marBottom w:val="240"/>
          <w:divBdr>
            <w:top w:val="none" w:sz="0" w:space="0" w:color="auto"/>
            <w:left w:val="none" w:sz="0" w:space="0" w:color="auto"/>
            <w:bottom w:val="none" w:sz="0" w:space="0" w:color="auto"/>
            <w:right w:val="none" w:sz="0" w:space="0" w:color="auto"/>
          </w:divBdr>
        </w:div>
        <w:div w:id="1157578488">
          <w:marLeft w:val="0"/>
          <w:marRight w:val="0"/>
          <w:marTop w:val="240"/>
          <w:marBottom w:val="240"/>
          <w:divBdr>
            <w:top w:val="none" w:sz="0" w:space="0" w:color="auto"/>
            <w:left w:val="none" w:sz="0" w:space="0" w:color="auto"/>
            <w:bottom w:val="none" w:sz="0" w:space="0" w:color="auto"/>
            <w:right w:val="none" w:sz="0" w:space="0" w:color="auto"/>
          </w:divBdr>
        </w:div>
        <w:div w:id="1072121615">
          <w:marLeft w:val="0"/>
          <w:marRight w:val="0"/>
          <w:marTop w:val="240"/>
          <w:marBottom w:val="240"/>
          <w:divBdr>
            <w:top w:val="none" w:sz="0" w:space="0" w:color="auto"/>
            <w:left w:val="none" w:sz="0" w:space="0" w:color="auto"/>
            <w:bottom w:val="none" w:sz="0" w:space="0" w:color="auto"/>
            <w:right w:val="none" w:sz="0" w:space="0" w:color="auto"/>
          </w:divBdr>
        </w:div>
        <w:div w:id="444926671">
          <w:marLeft w:val="0"/>
          <w:marRight w:val="0"/>
          <w:marTop w:val="240"/>
          <w:marBottom w:val="240"/>
          <w:divBdr>
            <w:top w:val="none" w:sz="0" w:space="0" w:color="auto"/>
            <w:left w:val="none" w:sz="0" w:space="0" w:color="auto"/>
            <w:bottom w:val="none" w:sz="0" w:space="0" w:color="auto"/>
            <w:right w:val="none" w:sz="0" w:space="0" w:color="auto"/>
          </w:divBdr>
        </w:div>
      </w:divsChild>
    </w:div>
    <w:div w:id="1540891898">
      <w:bodyDiv w:val="1"/>
      <w:marLeft w:val="0"/>
      <w:marRight w:val="0"/>
      <w:marTop w:val="0"/>
      <w:marBottom w:val="0"/>
      <w:divBdr>
        <w:top w:val="none" w:sz="0" w:space="0" w:color="auto"/>
        <w:left w:val="none" w:sz="0" w:space="0" w:color="auto"/>
        <w:bottom w:val="none" w:sz="0" w:space="0" w:color="auto"/>
        <w:right w:val="none" w:sz="0" w:space="0" w:color="auto"/>
      </w:divBdr>
    </w:div>
    <w:div w:id="165375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mkar\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7009C488-0CCE-4A8F-A1DE-DF5828EDD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23</Pages>
  <Words>1345</Words>
  <Characters>7671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2020-12-17T07:48:00Z</dcterms:created>
  <dcterms:modified xsi:type="dcterms:W3CDTF">2021-03-21T06:00:00Z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